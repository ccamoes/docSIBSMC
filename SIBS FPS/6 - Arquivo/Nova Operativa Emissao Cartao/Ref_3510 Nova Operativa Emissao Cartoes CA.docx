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1FE5" w:rsidRDefault="00631FE5" w:rsidP="00755E60">
      <w:pPr>
        <w:rPr>
          <w:rFonts w:ascii="Arial" w:hAnsi="Arial" w:cs="Arial"/>
        </w:rPr>
      </w:pPr>
    </w:p>
    <w:p w:rsidR="00443F8D" w:rsidRDefault="00443F8D" w:rsidP="00755E60">
      <w:pPr>
        <w:rPr>
          <w:rFonts w:ascii="Arial" w:hAnsi="Arial" w:cs="Arial"/>
        </w:rPr>
      </w:pPr>
    </w:p>
    <w:p w:rsidR="00443F8D" w:rsidRDefault="00443F8D" w:rsidP="00755E60">
      <w:pPr>
        <w:rPr>
          <w:rFonts w:ascii="Arial" w:hAnsi="Arial" w:cs="Arial"/>
        </w:rPr>
      </w:pPr>
    </w:p>
    <w:p w:rsidR="00733BEC" w:rsidRPr="00733BEC" w:rsidRDefault="00733BEC" w:rsidP="00733BEC">
      <w:pPr>
        <w:jc w:val="center"/>
        <w:rPr>
          <w:rFonts w:ascii="Arial" w:hAnsi="Arial" w:cs="Arial"/>
          <w:b/>
          <w:color w:val="005041"/>
          <w:sz w:val="36"/>
          <w:szCs w:val="36"/>
        </w:rPr>
      </w:pPr>
      <w:r w:rsidRPr="00733BEC">
        <w:rPr>
          <w:rFonts w:ascii="Arial" w:hAnsi="Arial" w:cs="Arial"/>
          <w:b/>
          <w:color w:val="005041"/>
          <w:sz w:val="36"/>
          <w:szCs w:val="36"/>
        </w:rPr>
        <w:t xml:space="preserve">CADERNO DE </w:t>
      </w:r>
      <w:r w:rsidR="00854241">
        <w:rPr>
          <w:rFonts w:ascii="Arial" w:hAnsi="Arial" w:cs="Arial"/>
          <w:b/>
          <w:color w:val="005041"/>
          <w:sz w:val="36"/>
          <w:szCs w:val="36"/>
        </w:rPr>
        <w:t>ANÁLISE</w:t>
      </w:r>
    </w:p>
    <w:p w:rsidR="00733BEC" w:rsidRDefault="00733BEC" w:rsidP="00755E60">
      <w:pPr>
        <w:rPr>
          <w:rFonts w:ascii="Arial" w:hAnsi="Arial" w:cs="Arial"/>
        </w:rPr>
      </w:pPr>
    </w:p>
    <w:p w:rsidR="00443F8D" w:rsidRDefault="00443F8D" w:rsidP="00755E60">
      <w:pPr>
        <w:rPr>
          <w:rFonts w:ascii="Arial" w:hAnsi="Arial" w:cs="Arial"/>
        </w:rPr>
      </w:pPr>
    </w:p>
    <w:p w:rsidR="00443F8D" w:rsidRDefault="00443F8D" w:rsidP="00755E60">
      <w:pPr>
        <w:rPr>
          <w:rFonts w:ascii="Arial" w:hAnsi="Arial" w:cs="Arial"/>
        </w:rPr>
      </w:pPr>
    </w:p>
    <w:tbl>
      <w:tblPr>
        <w:tblW w:w="8748" w:type="dxa"/>
        <w:tblBorders>
          <w:top w:val="single" w:sz="12" w:space="0" w:color="00886D"/>
          <w:bottom w:val="single" w:sz="12" w:space="0" w:color="00886D"/>
        </w:tblBorders>
        <w:tblLook w:val="01E0" w:firstRow="1" w:lastRow="1" w:firstColumn="1" w:lastColumn="1" w:noHBand="0" w:noVBand="0"/>
      </w:tblPr>
      <w:tblGrid>
        <w:gridCol w:w="1697"/>
        <w:gridCol w:w="7051"/>
      </w:tblGrid>
      <w:tr w:rsidR="00A4345B" w:rsidRPr="00A4345B" w:rsidTr="0074696A">
        <w:tc>
          <w:tcPr>
            <w:tcW w:w="0" w:type="auto"/>
          </w:tcPr>
          <w:p w:rsidR="00A4345B" w:rsidRPr="00A4345B" w:rsidRDefault="00A4345B" w:rsidP="00A4345B">
            <w:pPr>
              <w:jc w:val="right"/>
              <w:rPr>
                <w:rFonts w:ascii="Arial" w:eastAsia="Calibri" w:hAnsi="Arial" w:cs="Arial"/>
                <w:szCs w:val="22"/>
                <w:lang w:eastAsia="en-US" w:bidi="en-US"/>
              </w:rPr>
            </w:pPr>
            <w:proofErr w:type="spellStart"/>
            <w:r w:rsidRPr="00A4345B">
              <w:rPr>
                <w:rFonts w:ascii="Arial" w:eastAsia="Calibri" w:hAnsi="Arial" w:cs="Arial"/>
                <w:szCs w:val="22"/>
                <w:lang w:eastAsia="en-US" w:bidi="en-US"/>
              </w:rPr>
              <w:t>Projecto</w:t>
            </w:r>
            <w:proofErr w:type="spellEnd"/>
            <w:r w:rsidRPr="00A4345B">
              <w:rPr>
                <w:rFonts w:ascii="Arial" w:eastAsia="Calibri" w:hAnsi="Arial" w:cs="Arial"/>
                <w:szCs w:val="22"/>
                <w:lang w:eastAsia="en-US" w:bidi="en-US"/>
              </w:rPr>
              <w:t>:</w:t>
            </w:r>
          </w:p>
        </w:tc>
        <w:tc>
          <w:tcPr>
            <w:tcW w:w="7051" w:type="dxa"/>
          </w:tcPr>
          <w:p w:rsidR="00A4345B" w:rsidRPr="00A4345B" w:rsidRDefault="00A4345B" w:rsidP="00A4345B">
            <w:pPr>
              <w:jc w:val="both"/>
              <w:rPr>
                <w:rFonts w:ascii="Arial" w:eastAsia="Calibri" w:hAnsi="Arial" w:cs="Arial"/>
                <w:b/>
                <w:color w:val="00886D"/>
                <w:lang w:eastAsia="en-US" w:bidi="en-US"/>
              </w:rPr>
            </w:pPr>
            <w:r w:rsidRPr="00A4345B">
              <w:rPr>
                <w:rFonts w:ascii="Arial" w:eastAsia="Calibri" w:hAnsi="Arial" w:cs="Arial"/>
                <w:b/>
                <w:color w:val="00886D"/>
                <w:lang w:eastAsia="en-US" w:bidi="en-US"/>
              </w:rPr>
              <w:t>Nova Operativa Emissão Cartões</w:t>
            </w:r>
          </w:p>
        </w:tc>
      </w:tr>
      <w:tr w:rsidR="00A4345B" w:rsidRPr="00A4345B" w:rsidTr="0074696A">
        <w:tc>
          <w:tcPr>
            <w:tcW w:w="0" w:type="auto"/>
          </w:tcPr>
          <w:p w:rsidR="00A4345B" w:rsidRPr="00A4345B" w:rsidRDefault="00A4345B" w:rsidP="00A4345B">
            <w:pPr>
              <w:jc w:val="right"/>
              <w:rPr>
                <w:rFonts w:ascii="Arial" w:eastAsia="Calibri" w:hAnsi="Arial" w:cs="Arial"/>
                <w:szCs w:val="22"/>
                <w:lang w:eastAsia="en-US" w:bidi="en-US"/>
              </w:rPr>
            </w:pPr>
            <w:r w:rsidRPr="00A4345B">
              <w:rPr>
                <w:rFonts w:ascii="Arial" w:eastAsia="Calibri" w:hAnsi="Arial" w:cs="Arial"/>
                <w:szCs w:val="22"/>
                <w:lang w:eastAsia="en-US" w:bidi="en-US"/>
              </w:rPr>
              <w:t>Classificação:</w:t>
            </w:r>
          </w:p>
        </w:tc>
        <w:tc>
          <w:tcPr>
            <w:tcW w:w="7051" w:type="dxa"/>
          </w:tcPr>
          <w:p w:rsidR="00A4345B" w:rsidRPr="00A4345B" w:rsidRDefault="00A4345B" w:rsidP="00A4345B">
            <w:pPr>
              <w:jc w:val="both"/>
              <w:rPr>
                <w:rFonts w:ascii="Arial" w:eastAsia="Calibri" w:hAnsi="Arial" w:cs="Arial"/>
                <w:b/>
                <w:color w:val="00886D"/>
                <w:szCs w:val="22"/>
                <w:lang w:eastAsia="en-US" w:bidi="en-US"/>
              </w:rPr>
            </w:pPr>
            <w:r w:rsidRPr="00A4345B">
              <w:rPr>
                <w:rFonts w:ascii="Arial" w:eastAsia="Calibri" w:hAnsi="Arial" w:cs="Arial"/>
                <w:b/>
                <w:color w:val="00886D"/>
                <w:szCs w:val="22"/>
                <w:lang w:eastAsia="en-US" w:bidi="en-US"/>
              </w:rPr>
              <w:t>Normal (PD)</w:t>
            </w:r>
          </w:p>
        </w:tc>
      </w:tr>
      <w:tr w:rsidR="00A4345B" w:rsidRPr="00A4345B" w:rsidTr="0074696A">
        <w:tc>
          <w:tcPr>
            <w:tcW w:w="0" w:type="auto"/>
          </w:tcPr>
          <w:p w:rsidR="00A4345B" w:rsidRPr="00A4345B" w:rsidRDefault="00A4345B" w:rsidP="00A4345B">
            <w:pPr>
              <w:jc w:val="right"/>
              <w:rPr>
                <w:rFonts w:ascii="Arial" w:eastAsia="Calibri" w:hAnsi="Arial" w:cs="Arial"/>
                <w:szCs w:val="22"/>
                <w:lang w:eastAsia="en-US" w:bidi="en-US"/>
              </w:rPr>
            </w:pPr>
            <w:r w:rsidRPr="00A4345B">
              <w:rPr>
                <w:rFonts w:ascii="Arial" w:eastAsia="Calibri" w:hAnsi="Arial" w:cs="Arial"/>
                <w:szCs w:val="22"/>
                <w:lang w:eastAsia="en-US" w:bidi="en-US"/>
              </w:rPr>
              <w:t>Referência:</w:t>
            </w:r>
          </w:p>
        </w:tc>
        <w:tc>
          <w:tcPr>
            <w:tcW w:w="7051" w:type="dxa"/>
          </w:tcPr>
          <w:p w:rsidR="00A4345B" w:rsidRPr="00A4345B" w:rsidRDefault="00A4345B" w:rsidP="00A4345B">
            <w:pPr>
              <w:jc w:val="both"/>
              <w:rPr>
                <w:rFonts w:ascii="Arial" w:eastAsia="Calibri" w:hAnsi="Arial" w:cs="Arial"/>
                <w:b/>
                <w:color w:val="00886D"/>
                <w:szCs w:val="22"/>
                <w:lang w:eastAsia="en-US" w:bidi="en-US"/>
              </w:rPr>
            </w:pPr>
            <w:r w:rsidRPr="00A4345B">
              <w:rPr>
                <w:rFonts w:ascii="Arial" w:eastAsia="Calibri" w:hAnsi="Arial" w:cs="Arial"/>
                <w:b/>
                <w:color w:val="00886D"/>
                <w:szCs w:val="22"/>
                <w:lang w:eastAsia="en-US" w:bidi="en-US"/>
              </w:rPr>
              <w:t>3510</w:t>
            </w:r>
          </w:p>
        </w:tc>
      </w:tr>
    </w:tbl>
    <w:p w:rsidR="00A4345B" w:rsidRPr="00A4345B" w:rsidRDefault="00A4345B" w:rsidP="00A4345B">
      <w:pPr>
        <w:jc w:val="both"/>
        <w:rPr>
          <w:rFonts w:ascii="Arial" w:eastAsia="Calibri" w:hAnsi="Arial" w:cs="Arial"/>
          <w:szCs w:val="22"/>
          <w:lang w:eastAsia="en-US" w:bidi="en-US"/>
        </w:rPr>
      </w:pPr>
    </w:p>
    <w:tbl>
      <w:tblPr>
        <w:tblW w:w="8748" w:type="dxa"/>
        <w:tblBorders>
          <w:top w:val="single" w:sz="12" w:space="0" w:color="00886D"/>
          <w:bottom w:val="single" w:sz="12" w:space="0" w:color="00886D"/>
        </w:tblBorders>
        <w:tblLook w:val="01E0" w:firstRow="1" w:lastRow="1" w:firstColumn="1" w:lastColumn="1" w:noHBand="0" w:noVBand="0"/>
      </w:tblPr>
      <w:tblGrid>
        <w:gridCol w:w="1804"/>
        <w:gridCol w:w="6944"/>
      </w:tblGrid>
      <w:tr w:rsidR="00A4345B" w:rsidRPr="00A4345B" w:rsidTr="0074696A">
        <w:tc>
          <w:tcPr>
            <w:tcW w:w="0" w:type="auto"/>
          </w:tcPr>
          <w:p w:rsidR="00A4345B" w:rsidRPr="00A4345B" w:rsidRDefault="00A4345B" w:rsidP="00A4345B">
            <w:pPr>
              <w:jc w:val="right"/>
              <w:rPr>
                <w:rFonts w:ascii="Arial" w:eastAsia="Calibri" w:hAnsi="Arial" w:cs="Arial"/>
                <w:szCs w:val="22"/>
                <w:lang w:eastAsia="en-US" w:bidi="en-US"/>
              </w:rPr>
            </w:pPr>
            <w:r w:rsidRPr="00A4345B">
              <w:rPr>
                <w:rFonts w:ascii="Arial" w:eastAsia="Calibri" w:hAnsi="Arial" w:cs="Arial"/>
                <w:szCs w:val="22"/>
                <w:lang w:eastAsia="en-US" w:bidi="en-US"/>
              </w:rPr>
              <w:t>Utilizador:</w:t>
            </w:r>
          </w:p>
        </w:tc>
        <w:tc>
          <w:tcPr>
            <w:tcW w:w="6944" w:type="dxa"/>
          </w:tcPr>
          <w:p w:rsidR="00A4345B" w:rsidRPr="00A4345B" w:rsidRDefault="00A4345B" w:rsidP="00A4345B">
            <w:pPr>
              <w:jc w:val="both"/>
              <w:rPr>
                <w:rFonts w:ascii="Arial" w:eastAsia="Calibri" w:hAnsi="Arial" w:cs="Arial"/>
                <w:b/>
                <w:szCs w:val="22"/>
                <w:lang w:eastAsia="en-US" w:bidi="en-US"/>
              </w:rPr>
            </w:pPr>
            <w:r w:rsidRPr="00A4345B">
              <w:rPr>
                <w:rFonts w:ascii="Arial" w:eastAsia="Calibri" w:hAnsi="Arial" w:cs="Arial"/>
                <w:b/>
                <w:szCs w:val="22"/>
                <w:lang w:eastAsia="en-US" w:bidi="en-US"/>
              </w:rPr>
              <w:t>Paulo Santos</w:t>
            </w:r>
          </w:p>
        </w:tc>
      </w:tr>
      <w:tr w:rsidR="00A4345B" w:rsidRPr="00A4345B" w:rsidTr="0074696A">
        <w:tc>
          <w:tcPr>
            <w:tcW w:w="0" w:type="auto"/>
          </w:tcPr>
          <w:p w:rsidR="00A4345B" w:rsidRPr="00A4345B" w:rsidRDefault="00A4345B" w:rsidP="00A4345B">
            <w:pPr>
              <w:jc w:val="right"/>
              <w:rPr>
                <w:rFonts w:ascii="Arial" w:eastAsia="Calibri" w:hAnsi="Arial" w:cs="Arial"/>
                <w:szCs w:val="22"/>
                <w:lang w:eastAsia="en-US" w:bidi="en-US"/>
              </w:rPr>
            </w:pPr>
            <w:r w:rsidRPr="00A4345B">
              <w:rPr>
                <w:rFonts w:ascii="Arial" w:eastAsia="Calibri" w:hAnsi="Arial" w:cs="Arial"/>
                <w:szCs w:val="22"/>
                <w:lang w:eastAsia="en-US" w:bidi="en-US"/>
              </w:rPr>
              <w:t>Departamento:</w:t>
            </w:r>
          </w:p>
        </w:tc>
        <w:tc>
          <w:tcPr>
            <w:tcW w:w="6944" w:type="dxa"/>
          </w:tcPr>
          <w:p w:rsidR="00A4345B" w:rsidRPr="00A4345B" w:rsidRDefault="00A4345B" w:rsidP="00A4345B">
            <w:pPr>
              <w:jc w:val="both"/>
              <w:rPr>
                <w:rFonts w:ascii="Arial" w:eastAsia="Calibri" w:hAnsi="Arial" w:cs="Arial"/>
                <w:b/>
                <w:szCs w:val="22"/>
                <w:lang w:eastAsia="en-US" w:bidi="en-US"/>
              </w:rPr>
            </w:pPr>
            <w:r w:rsidRPr="00A4345B">
              <w:rPr>
                <w:rFonts w:ascii="Arial" w:eastAsia="Calibri" w:hAnsi="Arial" w:cs="Arial"/>
                <w:b/>
                <w:szCs w:val="22"/>
                <w:lang w:eastAsia="en-US" w:bidi="en-US"/>
              </w:rPr>
              <w:t>DSI</w:t>
            </w:r>
          </w:p>
        </w:tc>
      </w:tr>
      <w:tr w:rsidR="00A4345B" w:rsidRPr="00A4345B" w:rsidTr="0074696A">
        <w:tc>
          <w:tcPr>
            <w:tcW w:w="0" w:type="auto"/>
          </w:tcPr>
          <w:p w:rsidR="00A4345B" w:rsidRPr="00A4345B" w:rsidRDefault="00A4345B" w:rsidP="00A4345B">
            <w:pPr>
              <w:jc w:val="right"/>
              <w:rPr>
                <w:rFonts w:ascii="Arial" w:eastAsia="Calibri" w:hAnsi="Arial" w:cs="Arial"/>
                <w:szCs w:val="22"/>
                <w:lang w:eastAsia="en-US" w:bidi="en-US"/>
              </w:rPr>
            </w:pPr>
            <w:proofErr w:type="spellStart"/>
            <w:r w:rsidRPr="00A4345B">
              <w:rPr>
                <w:rFonts w:ascii="Arial" w:eastAsia="Calibri" w:hAnsi="Arial" w:cs="Arial"/>
                <w:szCs w:val="22"/>
                <w:lang w:eastAsia="en-US" w:bidi="en-US"/>
              </w:rPr>
              <w:t>Direcção</w:t>
            </w:r>
            <w:proofErr w:type="spellEnd"/>
            <w:r w:rsidRPr="00A4345B">
              <w:rPr>
                <w:rFonts w:ascii="Arial" w:eastAsia="Calibri" w:hAnsi="Arial" w:cs="Arial"/>
                <w:szCs w:val="22"/>
                <w:lang w:eastAsia="en-US" w:bidi="en-US"/>
              </w:rPr>
              <w:t>:</w:t>
            </w:r>
          </w:p>
        </w:tc>
        <w:tc>
          <w:tcPr>
            <w:tcW w:w="6944" w:type="dxa"/>
          </w:tcPr>
          <w:p w:rsidR="00A4345B" w:rsidRPr="00A4345B" w:rsidRDefault="00A4345B" w:rsidP="00A4345B">
            <w:pPr>
              <w:jc w:val="both"/>
              <w:rPr>
                <w:rFonts w:ascii="Arial" w:eastAsia="Calibri" w:hAnsi="Arial" w:cs="Arial"/>
                <w:b/>
                <w:szCs w:val="22"/>
                <w:lang w:eastAsia="en-US" w:bidi="en-US"/>
              </w:rPr>
            </w:pPr>
            <w:r w:rsidRPr="00A4345B">
              <w:rPr>
                <w:rFonts w:ascii="Arial" w:eastAsia="Calibri" w:hAnsi="Arial" w:cs="Arial"/>
                <w:b/>
                <w:szCs w:val="22"/>
                <w:lang w:eastAsia="en-US" w:bidi="en-US"/>
              </w:rPr>
              <w:t>DSI</w:t>
            </w:r>
          </w:p>
        </w:tc>
      </w:tr>
    </w:tbl>
    <w:p w:rsidR="00A4345B" w:rsidRPr="00A4345B" w:rsidRDefault="00A4345B" w:rsidP="00A4345B">
      <w:pPr>
        <w:jc w:val="both"/>
        <w:rPr>
          <w:rFonts w:ascii="Arial" w:eastAsia="Calibri" w:hAnsi="Arial" w:cs="Arial"/>
          <w:szCs w:val="22"/>
          <w:lang w:eastAsia="en-US" w:bidi="en-US"/>
        </w:rPr>
      </w:pPr>
    </w:p>
    <w:tbl>
      <w:tblPr>
        <w:tblW w:w="8748" w:type="dxa"/>
        <w:tblBorders>
          <w:top w:val="single" w:sz="12" w:space="0" w:color="00886D"/>
          <w:bottom w:val="single" w:sz="12" w:space="0" w:color="00886D"/>
        </w:tblBorders>
        <w:tblLook w:val="01E0" w:firstRow="1" w:lastRow="1" w:firstColumn="1" w:lastColumn="1" w:noHBand="0" w:noVBand="0"/>
      </w:tblPr>
      <w:tblGrid>
        <w:gridCol w:w="1804"/>
        <w:gridCol w:w="6944"/>
      </w:tblGrid>
      <w:tr w:rsidR="00A4345B" w:rsidRPr="00A4345B" w:rsidTr="0074696A">
        <w:tc>
          <w:tcPr>
            <w:tcW w:w="0" w:type="auto"/>
          </w:tcPr>
          <w:p w:rsidR="00A4345B" w:rsidRPr="00A4345B" w:rsidRDefault="00A4345B" w:rsidP="00A4345B">
            <w:pPr>
              <w:jc w:val="right"/>
              <w:rPr>
                <w:rFonts w:ascii="Arial" w:eastAsia="Calibri" w:hAnsi="Arial" w:cs="Arial"/>
                <w:szCs w:val="22"/>
                <w:lang w:eastAsia="en-US" w:bidi="en-US"/>
              </w:rPr>
            </w:pPr>
            <w:r w:rsidRPr="00A4345B">
              <w:rPr>
                <w:rFonts w:ascii="Arial" w:eastAsia="Calibri" w:hAnsi="Arial" w:cs="Arial"/>
                <w:szCs w:val="22"/>
                <w:lang w:eastAsia="en-US" w:bidi="en-US"/>
              </w:rPr>
              <w:t>Autor:</w:t>
            </w:r>
          </w:p>
        </w:tc>
        <w:tc>
          <w:tcPr>
            <w:tcW w:w="6944" w:type="dxa"/>
          </w:tcPr>
          <w:p w:rsidR="00A4345B" w:rsidRPr="00A4345B" w:rsidRDefault="00A4345B" w:rsidP="00A4345B">
            <w:pPr>
              <w:jc w:val="both"/>
              <w:rPr>
                <w:rFonts w:ascii="Arial" w:eastAsia="Calibri" w:hAnsi="Arial" w:cs="Arial"/>
                <w:b/>
                <w:szCs w:val="22"/>
                <w:lang w:eastAsia="en-US" w:bidi="en-US"/>
              </w:rPr>
            </w:pPr>
            <w:r w:rsidRPr="00A4345B">
              <w:rPr>
                <w:rFonts w:ascii="Arial" w:eastAsia="Calibri" w:hAnsi="Arial" w:cs="Arial"/>
                <w:b/>
                <w:szCs w:val="22"/>
                <w:lang w:eastAsia="en-US" w:bidi="en-US"/>
              </w:rPr>
              <w:t>Carlos Camões</w:t>
            </w:r>
          </w:p>
        </w:tc>
      </w:tr>
      <w:tr w:rsidR="00A4345B" w:rsidRPr="00A4345B" w:rsidTr="0074696A">
        <w:tc>
          <w:tcPr>
            <w:tcW w:w="0" w:type="auto"/>
          </w:tcPr>
          <w:p w:rsidR="00A4345B" w:rsidRPr="00A4345B" w:rsidRDefault="00A4345B" w:rsidP="00A4345B">
            <w:pPr>
              <w:jc w:val="right"/>
              <w:rPr>
                <w:rFonts w:ascii="Arial" w:eastAsia="Calibri" w:hAnsi="Arial" w:cs="Arial"/>
                <w:szCs w:val="22"/>
                <w:lang w:eastAsia="en-US" w:bidi="en-US"/>
              </w:rPr>
            </w:pPr>
            <w:r w:rsidRPr="00A4345B">
              <w:rPr>
                <w:rFonts w:ascii="Arial" w:eastAsia="Calibri" w:hAnsi="Arial" w:cs="Arial"/>
                <w:szCs w:val="22"/>
                <w:lang w:eastAsia="en-US" w:bidi="en-US"/>
              </w:rPr>
              <w:t>Departamento:</w:t>
            </w:r>
          </w:p>
        </w:tc>
        <w:tc>
          <w:tcPr>
            <w:tcW w:w="6944" w:type="dxa"/>
          </w:tcPr>
          <w:p w:rsidR="00A4345B" w:rsidRPr="00A4345B" w:rsidRDefault="00A4345B" w:rsidP="00A4345B">
            <w:pPr>
              <w:jc w:val="both"/>
              <w:rPr>
                <w:rFonts w:ascii="Arial" w:eastAsia="Calibri" w:hAnsi="Arial" w:cs="Arial"/>
                <w:b/>
                <w:szCs w:val="22"/>
                <w:lang w:eastAsia="en-US" w:bidi="en-US"/>
              </w:rPr>
            </w:pPr>
            <w:r w:rsidRPr="00A4345B">
              <w:rPr>
                <w:rFonts w:ascii="Arial" w:eastAsia="Calibri" w:hAnsi="Arial" w:cs="Arial"/>
                <w:b/>
                <w:szCs w:val="22"/>
                <w:lang w:eastAsia="en-US" w:bidi="en-US"/>
              </w:rPr>
              <w:t>Desenvolvimento Aplicativos Gestão</w:t>
            </w:r>
          </w:p>
        </w:tc>
      </w:tr>
      <w:tr w:rsidR="00A4345B" w:rsidRPr="00A4345B" w:rsidTr="0074696A">
        <w:tc>
          <w:tcPr>
            <w:tcW w:w="0" w:type="auto"/>
          </w:tcPr>
          <w:p w:rsidR="00A4345B" w:rsidRPr="00A4345B" w:rsidRDefault="00A4345B" w:rsidP="00A4345B">
            <w:pPr>
              <w:jc w:val="right"/>
              <w:rPr>
                <w:rFonts w:ascii="Arial" w:eastAsia="Calibri" w:hAnsi="Arial" w:cs="Arial"/>
                <w:szCs w:val="22"/>
                <w:lang w:eastAsia="en-US" w:bidi="en-US"/>
              </w:rPr>
            </w:pPr>
            <w:r w:rsidRPr="00A4345B">
              <w:rPr>
                <w:rFonts w:ascii="Arial" w:eastAsia="Calibri" w:hAnsi="Arial" w:cs="Arial"/>
                <w:szCs w:val="22"/>
                <w:lang w:eastAsia="en-US" w:bidi="en-US"/>
              </w:rPr>
              <w:t>Data:</w:t>
            </w:r>
          </w:p>
        </w:tc>
        <w:tc>
          <w:tcPr>
            <w:tcW w:w="6944" w:type="dxa"/>
          </w:tcPr>
          <w:p w:rsidR="00A4345B" w:rsidRPr="00A4345B" w:rsidRDefault="00A4345B" w:rsidP="00A4345B">
            <w:pPr>
              <w:jc w:val="both"/>
              <w:rPr>
                <w:rFonts w:ascii="Arial" w:eastAsia="Calibri" w:hAnsi="Arial" w:cs="Arial"/>
                <w:b/>
                <w:szCs w:val="22"/>
                <w:lang w:eastAsia="en-US" w:bidi="en-US"/>
              </w:rPr>
            </w:pPr>
            <w:r w:rsidRPr="00A4345B">
              <w:rPr>
                <w:rFonts w:ascii="Arial" w:eastAsia="Calibri" w:hAnsi="Arial" w:cs="Arial"/>
                <w:b/>
                <w:szCs w:val="22"/>
                <w:lang w:eastAsia="en-US" w:bidi="en-US"/>
              </w:rPr>
              <w:t>20-11-2013</w:t>
            </w:r>
          </w:p>
        </w:tc>
      </w:tr>
    </w:tbl>
    <w:p w:rsidR="00056A47" w:rsidRDefault="00056A47" w:rsidP="00755E60">
      <w:pPr>
        <w:rPr>
          <w:rFonts w:ascii="Arial" w:hAnsi="Arial" w:cs="Arial"/>
        </w:rPr>
      </w:pPr>
    </w:p>
    <w:p w:rsidR="00443F8D" w:rsidRDefault="00443F8D" w:rsidP="00755E60">
      <w:pPr>
        <w:rPr>
          <w:rFonts w:ascii="Arial" w:hAnsi="Arial" w:cs="Arial"/>
        </w:rPr>
      </w:pPr>
    </w:p>
    <w:p w:rsidR="00443F8D" w:rsidRDefault="00443F8D" w:rsidP="00755E60">
      <w:pPr>
        <w:rPr>
          <w:rFonts w:ascii="Arial" w:hAnsi="Arial" w:cs="Arial"/>
        </w:rPr>
      </w:pPr>
    </w:p>
    <w:p w:rsidR="001949C7" w:rsidRPr="001949C7" w:rsidRDefault="001949C7" w:rsidP="001949C7">
      <w:pPr>
        <w:pStyle w:val="Heading1"/>
        <w:rPr>
          <w:rFonts w:ascii="Helvetica" w:hAnsi="Helvetica"/>
          <w:color w:val="005041"/>
        </w:rPr>
      </w:pPr>
      <w:bookmarkStart w:id="0" w:name="_Toc241401593"/>
      <w:r w:rsidRPr="001949C7">
        <w:rPr>
          <w:rFonts w:ascii="Helvetica" w:hAnsi="Helvetica"/>
          <w:color w:val="005041"/>
        </w:rPr>
        <w:t>Índice</w:t>
      </w:r>
      <w:bookmarkEnd w:id="0"/>
    </w:p>
    <w:p w:rsidR="001949C7" w:rsidRDefault="001949C7" w:rsidP="001949C7">
      <w:pPr>
        <w:pStyle w:val="TOCHeading"/>
        <w:ind w:left="0"/>
      </w:pPr>
    </w:p>
    <w:p w:rsidR="009A302F" w:rsidRPr="009A302F" w:rsidRDefault="00FB7D62">
      <w:pPr>
        <w:pStyle w:val="TOC1"/>
        <w:rPr>
          <w:rFonts w:ascii="Calibri" w:eastAsiaTheme="minorEastAsia" w:hAnsi="Calibri" w:cstheme="minorBidi"/>
          <w:b w:val="0"/>
          <w:bCs w:val="0"/>
          <w:iCs w:val="0"/>
          <w:noProof/>
          <w:sz w:val="22"/>
          <w:szCs w:val="22"/>
          <w:u w:val="single"/>
        </w:rPr>
      </w:pPr>
      <w:r w:rsidRPr="009A302F">
        <w:rPr>
          <w:rFonts w:ascii="Calibri" w:hAnsi="Calibri"/>
          <w:b w:val="0"/>
          <w:color w:val="333333"/>
          <w:sz w:val="22"/>
          <w:szCs w:val="22"/>
          <w:u w:val="single"/>
        </w:rPr>
        <w:fldChar w:fldCharType="begin"/>
      </w:r>
      <w:r w:rsidR="001949C7" w:rsidRPr="009A302F">
        <w:rPr>
          <w:rFonts w:ascii="Calibri" w:hAnsi="Calibri"/>
          <w:b w:val="0"/>
          <w:color w:val="333333"/>
          <w:sz w:val="22"/>
          <w:szCs w:val="22"/>
          <w:u w:val="single"/>
        </w:rPr>
        <w:instrText xml:space="preserve"> TOC \o "1-3" \h \z \u </w:instrText>
      </w:r>
      <w:r w:rsidRPr="009A302F">
        <w:rPr>
          <w:rFonts w:ascii="Calibri" w:hAnsi="Calibri"/>
          <w:b w:val="0"/>
          <w:color w:val="333333"/>
          <w:sz w:val="22"/>
          <w:szCs w:val="22"/>
          <w:u w:val="single"/>
        </w:rPr>
        <w:fldChar w:fldCharType="separate"/>
      </w:r>
      <w:hyperlink w:anchor="_Toc241401593" w:history="1">
        <w:r w:rsidR="009A302F" w:rsidRPr="009A302F">
          <w:rPr>
            <w:rStyle w:val="Hyperlink"/>
            <w:rFonts w:ascii="Calibri" w:hAnsi="Calibri"/>
            <w:b w:val="0"/>
            <w:noProof/>
            <w:sz w:val="22"/>
            <w:szCs w:val="22"/>
          </w:rPr>
          <w:t>Índice</w:t>
        </w:r>
        <w:r w:rsidR="009A302F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tab/>
        </w:r>
        <w:r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fldChar w:fldCharType="begin"/>
        </w:r>
        <w:r w:rsidR="009A302F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instrText xml:space="preserve"> PAGEREF _Toc241401593 \h </w:instrText>
        </w:r>
        <w:r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</w:r>
        <w:r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fldChar w:fldCharType="separate"/>
        </w:r>
        <w:r w:rsidR="00BB1D9D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t>1</w:t>
        </w:r>
        <w:r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fldChar w:fldCharType="end"/>
        </w:r>
      </w:hyperlink>
    </w:p>
    <w:p w:rsidR="009A302F" w:rsidRPr="009A302F" w:rsidRDefault="00575FFB">
      <w:pPr>
        <w:pStyle w:val="TOC1"/>
        <w:rPr>
          <w:rFonts w:ascii="Calibri" w:eastAsiaTheme="minorEastAsia" w:hAnsi="Calibri" w:cstheme="minorBidi"/>
          <w:b w:val="0"/>
          <w:bCs w:val="0"/>
          <w:iCs w:val="0"/>
          <w:noProof/>
          <w:sz w:val="22"/>
          <w:szCs w:val="22"/>
          <w:u w:val="single"/>
        </w:rPr>
      </w:pPr>
      <w:hyperlink w:anchor="_Toc241401594" w:history="1">
        <w:r w:rsidR="009A302F" w:rsidRPr="009A302F">
          <w:rPr>
            <w:rStyle w:val="Hyperlink"/>
            <w:rFonts w:ascii="Calibri" w:hAnsi="Calibri"/>
            <w:b w:val="0"/>
            <w:noProof/>
            <w:sz w:val="22"/>
            <w:szCs w:val="22"/>
          </w:rPr>
          <w:t>Resumo Funcional</w:t>
        </w:r>
        <w:r w:rsidR="009A302F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tab/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fldChar w:fldCharType="begin"/>
        </w:r>
        <w:r w:rsidR="009A302F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instrText xml:space="preserve"> PAGEREF _Toc241401594 \h </w:instrText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fldChar w:fldCharType="separate"/>
        </w:r>
        <w:r w:rsidR="00BB1D9D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t>2</w:t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fldChar w:fldCharType="end"/>
        </w:r>
      </w:hyperlink>
    </w:p>
    <w:p w:rsidR="009A302F" w:rsidRPr="009A302F" w:rsidRDefault="00575FFB">
      <w:pPr>
        <w:pStyle w:val="TOC1"/>
        <w:rPr>
          <w:rFonts w:ascii="Calibri" w:eastAsiaTheme="minorEastAsia" w:hAnsi="Calibri" w:cstheme="minorBidi"/>
          <w:b w:val="0"/>
          <w:bCs w:val="0"/>
          <w:iCs w:val="0"/>
          <w:noProof/>
          <w:sz w:val="22"/>
          <w:szCs w:val="22"/>
          <w:u w:val="single"/>
        </w:rPr>
      </w:pPr>
      <w:hyperlink w:anchor="_Toc241401595" w:history="1">
        <w:r w:rsidR="009A302F" w:rsidRPr="009A302F">
          <w:rPr>
            <w:rStyle w:val="Hyperlink"/>
            <w:rFonts w:ascii="Calibri" w:hAnsi="Calibri"/>
            <w:b w:val="0"/>
            <w:noProof/>
            <w:sz w:val="22"/>
            <w:szCs w:val="22"/>
          </w:rPr>
          <w:t>Diagramas de Fluxos</w:t>
        </w:r>
        <w:r w:rsidR="009A302F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tab/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fldChar w:fldCharType="begin"/>
        </w:r>
        <w:r w:rsidR="009A302F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instrText xml:space="preserve"> PAGEREF _Toc241401595 \h </w:instrText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fldChar w:fldCharType="separate"/>
        </w:r>
        <w:r w:rsidR="00BB1D9D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t>2</w:t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fldChar w:fldCharType="end"/>
        </w:r>
      </w:hyperlink>
    </w:p>
    <w:p w:rsidR="009A302F" w:rsidRPr="009A302F" w:rsidRDefault="00575FFB">
      <w:pPr>
        <w:pStyle w:val="TOC1"/>
        <w:rPr>
          <w:rFonts w:ascii="Calibri" w:eastAsiaTheme="minorEastAsia" w:hAnsi="Calibri" w:cstheme="minorBidi"/>
          <w:b w:val="0"/>
          <w:bCs w:val="0"/>
          <w:iCs w:val="0"/>
          <w:noProof/>
          <w:sz w:val="22"/>
          <w:szCs w:val="22"/>
          <w:u w:val="single"/>
        </w:rPr>
      </w:pPr>
      <w:hyperlink w:anchor="_Toc241401596" w:history="1">
        <w:r w:rsidR="009A302F" w:rsidRPr="009A302F">
          <w:rPr>
            <w:rStyle w:val="Hyperlink"/>
            <w:rFonts w:ascii="Calibri" w:hAnsi="Calibri"/>
            <w:b w:val="0"/>
            <w:noProof/>
            <w:sz w:val="22"/>
            <w:szCs w:val="22"/>
          </w:rPr>
          <w:t>Dicionário de Dados</w:t>
        </w:r>
        <w:r w:rsidR="009A302F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tab/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fldChar w:fldCharType="begin"/>
        </w:r>
        <w:r w:rsidR="009A302F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instrText xml:space="preserve"> PAGEREF _Toc241401596 \h </w:instrText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fldChar w:fldCharType="separate"/>
        </w:r>
        <w:r w:rsidR="00BB1D9D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t>2</w:t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fldChar w:fldCharType="end"/>
        </w:r>
      </w:hyperlink>
    </w:p>
    <w:p w:rsidR="009A302F" w:rsidRPr="009A302F" w:rsidRDefault="00575FFB">
      <w:pPr>
        <w:pStyle w:val="TOC1"/>
        <w:rPr>
          <w:rFonts w:ascii="Calibri" w:eastAsiaTheme="minorEastAsia" w:hAnsi="Calibri" w:cstheme="minorBidi"/>
          <w:b w:val="0"/>
          <w:bCs w:val="0"/>
          <w:iCs w:val="0"/>
          <w:noProof/>
          <w:sz w:val="22"/>
          <w:szCs w:val="22"/>
          <w:u w:val="single"/>
        </w:rPr>
      </w:pPr>
      <w:hyperlink w:anchor="_Toc241401597" w:history="1">
        <w:r w:rsidR="009A302F" w:rsidRPr="009A302F">
          <w:rPr>
            <w:rStyle w:val="Hyperlink"/>
            <w:rFonts w:ascii="Calibri" w:hAnsi="Calibri"/>
            <w:b w:val="0"/>
            <w:noProof/>
            <w:sz w:val="22"/>
            <w:szCs w:val="22"/>
          </w:rPr>
          <w:t>Descrição de Ficheiros</w:t>
        </w:r>
        <w:r w:rsidR="009A302F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tab/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fldChar w:fldCharType="begin"/>
        </w:r>
        <w:r w:rsidR="009A302F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instrText xml:space="preserve"> PAGEREF _Toc241401597 \h </w:instrText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fldChar w:fldCharType="separate"/>
        </w:r>
        <w:r w:rsidR="00BB1D9D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t>2</w:t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fldChar w:fldCharType="end"/>
        </w:r>
      </w:hyperlink>
    </w:p>
    <w:p w:rsidR="009A302F" w:rsidRPr="009A302F" w:rsidRDefault="00575FFB">
      <w:pPr>
        <w:pStyle w:val="TOC1"/>
        <w:rPr>
          <w:rFonts w:ascii="Calibri" w:eastAsiaTheme="minorEastAsia" w:hAnsi="Calibri" w:cstheme="minorBidi"/>
          <w:b w:val="0"/>
          <w:bCs w:val="0"/>
          <w:iCs w:val="0"/>
          <w:noProof/>
          <w:sz w:val="22"/>
          <w:szCs w:val="22"/>
          <w:u w:val="single"/>
        </w:rPr>
      </w:pPr>
      <w:hyperlink w:anchor="_Toc241401598" w:history="1">
        <w:r w:rsidR="009A302F" w:rsidRPr="009A302F">
          <w:rPr>
            <w:rStyle w:val="Hyperlink"/>
            <w:rFonts w:ascii="Calibri" w:hAnsi="Calibri"/>
            <w:b w:val="0"/>
            <w:noProof/>
            <w:sz w:val="22"/>
            <w:szCs w:val="22"/>
          </w:rPr>
          <w:t>Aplicações / Módulos a alterar</w:t>
        </w:r>
        <w:r w:rsidR="009A302F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tab/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fldChar w:fldCharType="begin"/>
        </w:r>
        <w:r w:rsidR="009A302F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instrText xml:space="preserve"> PAGEREF _Toc241401598 \h </w:instrText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fldChar w:fldCharType="separate"/>
        </w:r>
        <w:r w:rsidR="00BB1D9D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t>2</w:t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fldChar w:fldCharType="end"/>
        </w:r>
      </w:hyperlink>
    </w:p>
    <w:p w:rsidR="009A302F" w:rsidRPr="009A302F" w:rsidRDefault="00575FFB">
      <w:pPr>
        <w:pStyle w:val="TOC1"/>
        <w:rPr>
          <w:rFonts w:ascii="Calibri" w:eastAsiaTheme="minorEastAsia" w:hAnsi="Calibri" w:cstheme="minorBidi"/>
          <w:b w:val="0"/>
          <w:bCs w:val="0"/>
          <w:iCs w:val="0"/>
          <w:noProof/>
          <w:sz w:val="22"/>
          <w:szCs w:val="22"/>
          <w:u w:val="single"/>
        </w:rPr>
      </w:pPr>
      <w:hyperlink w:anchor="_Toc241401599" w:history="1">
        <w:r w:rsidR="009A302F" w:rsidRPr="009A302F">
          <w:rPr>
            <w:rStyle w:val="Hyperlink"/>
            <w:rFonts w:ascii="Calibri" w:hAnsi="Calibri"/>
            <w:b w:val="0"/>
            <w:noProof/>
            <w:sz w:val="22"/>
            <w:szCs w:val="22"/>
          </w:rPr>
          <w:t>Check List de Impactos</w:t>
        </w:r>
        <w:r w:rsidR="009A302F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tab/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fldChar w:fldCharType="begin"/>
        </w:r>
        <w:r w:rsidR="009A302F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instrText xml:space="preserve"> PAGEREF _Toc241401599 \h </w:instrText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fldChar w:fldCharType="separate"/>
        </w:r>
        <w:r w:rsidR="00BB1D9D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t>6</w:t>
        </w:r>
        <w:r w:rsidR="00FB7D62" w:rsidRPr="009A302F">
          <w:rPr>
            <w:rFonts w:ascii="Calibri" w:hAnsi="Calibri"/>
            <w:b w:val="0"/>
            <w:noProof/>
            <w:webHidden/>
            <w:sz w:val="22"/>
            <w:szCs w:val="22"/>
            <w:u w:val="single"/>
          </w:rPr>
          <w:fldChar w:fldCharType="end"/>
        </w:r>
      </w:hyperlink>
    </w:p>
    <w:p w:rsidR="009A302F" w:rsidRPr="009A302F" w:rsidRDefault="00575FFB">
      <w:pPr>
        <w:pStyle w:val="TOC1"/>
        <w:rPr>
          <w:rFonts w:ascii="Calibri" w:eastAsiaTheme="minorEastAsia" w:hAnsi="Calibri" w:cstheme="minorBidi"/>
          <w:b w:val="0"/>
          <w:bCs w:val="0"/>
          <w:iCs w:val="0"/>
          <w:noProof/>
          <w:sz w:val="22"/>
          <w:szCs w:val="22"/>
          <w:u w:val="single"/>
        </w:rPr>
      </w:pPr>
      <w:hyperlink w:anchor="_Toc241401600" w:history="1"/>
    </w:p>
    <w:p w:rsidR="00156CB5" w:rsidRPr="00C92B93" w:rsidRDefault="00FB7D62" w:rsidP="001949C7">
      <w:pPr>
        <w:rPr>
          <w:rFonts w:ascii="Calibri" w:hAnsi="Calibri"/>
          <w:color w:val="333333"/>
          <w:sz w:val="22"/>
          <w:szCs w:val="22"/>
          <w:u w:val="single"/>
        </w:rPr>
      </w:pPr>
      <w:r w:rsidRPr="009A302F">
        <w:rPr>
          <w:rFonts w:ascii="Calibri" w:hAnsi="Calibri"/>
          <w:color w:val="333333"/>
          <w:sz w:val="22"/>
          <w:szCs w:val="22"/>
          <w:u w:val="single"/>
        </w:rPr>
        <w:fldChar w:fldCharType="end"/>
      </w:r>
    </w:p>
    <w:p w:rsidR="001949C7" w:rsidRDefault="00156CB5" w:rsidP="001949C7">
      <w:r>
        <w:rPr>
          <w:rFonts w:ascii="Calibri" w:hAnsi="Calibri"/>
          <w:sz w:val="22"/>
          <w:szCs w:val="22"/>
        </w:rPr>
        <w:br w:type="page"/>
      </w:r>
    </w:p>
    <w:p w:rsidR="001949C7" w:rsidRPr="00F46594" w:rsidRDefault="009A302F" w:rsidP="001949C7">
      <w:pPr>
        <w:pStyle w:val="Heading1"/>
        <w:rPr>
          <w:rFonts w:ascii="Helvetica" w:hAnsi="Helvetica"/>
          <w:color w:val="005041"/>
        </w:rPr>
      </w:pPr>
      <w:bookmarkStart w:id="1" w:name="_Toc241401594"/>
      <w:r>
        <w:rPr>
          <w:rFonts w:ascii="Helvetica" w:hAnsi="Helvetica"/>
          <w:color w:val="005041"/>
        </w:rPr>
        <w:lastRenderedPageBreak/>
        <w:t>Resumo Funcional</w:t>
      </w:r>
      <w:bookmarkEnd w:id="1"/>
    </w:p>
    <w:p w:rsidR="00266171" w:rsidRDefault="00266171" w:rsidP="00E4479B">
      <w:pPr>
        <w:pStyle w:val="ListParagraph"/>
        <w:ind w:left="1440"/>
      </w:pPr>
    </w:p>
    <w:p w:rsidR="00266171" w:rsidRDefault="00266171" w:rsidP="00266171">
      <w:pPr>
        <w:pStyle w:val="ListParagraph"/>
        <w:numPr>
          <w:ilvl w:val="0"/>
          <w:numId w:val="18"/>
        </w:numPr>
        <w:rPr>
          <w:color w:val="00B050"/>
          <w:sz w:val="28"/>
          <w:szCs w:val="28"/>
        </w:rPr>
      </w:pPr>
      <w:r w:rsidRPr="00266171">
        <w:rPr>
          <w:color w:val="00B050"/>
          <w:sz w:val="28"/>
          <w:szCs w:val="28"/>
        </w:rPr>
        <w:t>Pedidos de Cartão</w:t>
      </w:r>
    </w:p>
    <w:p w:rsidR="00266171" w:rsidRDefault="00266171" w:rsidP="00266171">
      <w:pPr>
        <w:pStyle w:val="ListParagraph"/>
        <w:ind w:left="360"/>
      </w:pPr>
      <w:r>
        <w:t xml:space="preserve">Os pedidos de cartão podem ter origem </w:t>
      </w:r>
      <w:proofErr w:type="gramStart"/>
      <w:r>
        <w:t>em</w:t>
      </w:r>
      <w:proofErr w:type="gramEnd"/>
      <w:r>
        <w:t>:</w:t>
      </w:r>
    </w:p>
    <w:p w:rsidR="00266171" w:rsidRDefault="00266171" w:rsidP="00266171">
      <w:pPr>
        <w:pStyle w:val="ListParagraph"/>
        <w:numPr>
          <w:ilvl w:val="1"/>
          <w:numId w:val="18"/>
        </w:numPr>
      </w:pPr>
      <w:r>
        <w:t xml:space="preserve">Instancias </w:t>
      </w:r>
      <w:proofErr w:type="spellStart"/>
      <w:r>
        <w:t>Credscore</w:t>
      </w:r>
      <w:proofErr w:type="spellEnd"/>
      <w:r>
        <w:t xml:space="preserve"> (pedido de Conta Permanente)</w:t>
      </w:r>
    </w:p>
    <w:p w:rsidR="00266171" w:rsidRDefault="00266171" w:rsidP="00266171">
      <w:pPr>
        <w:pStyle w:val="ListParagraph"/>
        <w:numPr>
          <w:ilvl w:val="1"/>
          <w:numId w:val="18"/>
        </w:numPr>
      </w:pPr>
      <w:r>
        <w:t>Pedido de Conta Permanente em SICLID (transação DOSS)</w:t>
      </w:r>
    </w:p>
    <w:p w:rsidR="00266171" w:rsidRDefault="00266171" w:rsidP="00266171">
      <w:pPr>
        <w:pStyle w:val="ListParagraph"/>
        <w:numPr>
          <w:ilvl w:val="1"/>
          <w:numId w:val="18"/>
        </w:numPr>
      </w:pPr>
      <w:r>
        <w:t>Pedido Substituição de cartão em SICLID (transação Zoom SAVE)</w:t>
      </w:r>
    </w:p>
    <w:p w:rsidR="00266171" w:rsidRDefault="00266171" w:rsidP="00266171">
      <w:pPr>
        <w:pStyle w:val="ListParagraph"/>
        <w:numPr>
          <w:ilvl w:val="1"/>
          <w:numId w:val="18"/>
        </w:numPr>
      </w:pPr>
      <w:r>
        <w:t xml:space="preserve">Renovação cartão (Automaticamente no 1º </w:t>
      </w:r>
      <w:proofErr w:type="spellStart"/>
      <w:r>
        <w:t>Batch</w:t>
      </w:r>
      <w:proofErr w:type="spellEnd"/>
      <w:r>
        <w:t xml:space="preserve"> de cada mês)</w:t>
      </w:r>
    </w:p>
    <w:p w:rsidR="00266171" w:rsidRDefault="00266171" w:rsidP="00266171">
      <w:pPr>
        <w:pStyle w:val="ListParagraph"/>
        <w:numPr>
          <w:ilvl w:val="1"/>
          <w:numId w:val="18"/>
        </w:numPr>
      </w:pPr>
      <w:r>
        <w:t>Pedidos Cartões provisórios TARG (transação TARG)</w:t>
      </w:r>
    </w:p>
    <w:p w:rsidR="00266171" w:rsidRPr="00266171" w:rsidRDefault="00266171" w:rsidP="00266171">
      <w:pPr>
        <w:pStyle w:val="ListParagraph"/>
        <w:numPr>
          <w:ilvl w:val="1"/>
          <w:numId w:val="18"/>
        </w:numPr>
      </w:pPr>
      <w:r>
        <w:t xml:space="preserve">Renovação de Stock Cartões Provisórios (Automaticamente </w:t>
      </w:r>
      <w:proofErr w:type="spellStart"/>
      <w:r>
        <w:t>Batch</w:t>
      </w:r>
      <w:proofErr w:type="spellEnd"/>
      <w:r>
        <w:t xml:space="preserve"> diário)</w:t>
      </w:r>
    </w:p>
    <w:p w:rsidR="00266171" w:rsidRDefault="00266171" w:rsidP="00E4479B">
      <w:pPr>
        <w:pStyle w:val="ListParagraph"/>
        <w:ind w:left="1440"/>
      </w:pPr>
    </w:p>
    <w:p w:rsidR="00266171" w:rsidRDefault="00266171" w:rsidP="00266171">
      <w:pPr>
        <w:pStyle w:val="ListParagraph"/>
        <w:numPr>
          <w:ilvl w:val="0"/>
          <w:numId w:val="18"/>
        </w:numPr>
        <w:rPr>
          <w:color w:val="00B050"/>
          <w:sz w:val="28"/>
          <w:szCs w:val="28"/>
        </w:rPr>
      </w:pPr>
      <w:r w:rsidRPr="00266171">
        <w:rPr>
          <w:color w:val="00B050"/>
          <w:sz w:val="28"/>
          <w:szCs w:val="28"/>
        </w:rPr>
        <w:t>P</w:t>
      </w:r>
      <w:r>
        <w:rPr>
          <w:color w:val="00B050"/>
          <w:sz w:val="28"/>
          <w:szCs w:val="28"/>
        </w:rPr>
        <w:t>rocessamento dos p</w:t>
      </w:r>
      <w:r w:rsidRPr="00266171">
        <w:rPr>
          <w:color w:val="00B050"/>
          <w:sz w:val="28"/>
          <w:szCs w:val="28"/>
        </w:rPr>
        <w:t>edidos de Cartão</w:t>
      </w:r>
    </w:p>
    <w:p w:rsidR="00266171" w:rsidRDefault="00266171" w:rsidP="00266171">
      <w:pPr>
        <w:pStyle w:val="ListParagraph"/>
        <w:ind w:left="360"/>
      </w:pPr>
      <w:r>
        <w:t xml:space="preserve">Os pedidos de cartão são processados no 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Siclid</w:t>
      </w:r>
      <w:proofErr w:type="spellEnd"/>
      <w:r>
        <w:t>, dependendo da sua origem e tipo resultam em processamentos distintos:</w:t>
      </w:r>
    </w:p>
    <w:p w:rsidR="00266171" w:rsidRDefault="00266171" w:rsidP="00266171">
      <w:pPr>
        <w:pStyle w:val="ListParagraph"/>
        <w:numPr>
          <w:ilvl w:val="1"/>
          <w:numId w:val="18"/>
        </w:numPr>
      </w:pPr>
      <w:r>
        <w:t xml:space="preserve">Instancias </w:t>
      </w:r>
      <w:proofErr w:type="spellStart"/>
      <w:r>
        <w:t>Credscore</w:t>
      </w:r>
      <w:proofErr w:type="spellEnd"/>
      <w:r>
        <w:t xml:space="preserve"> (pedido de Conta Permanente)</w:t>
      </w:r>
    </w:p>
    <w:p w:rsidR="00266171" w:rsidRDefault="00266171" w:rsidP="00266171">
      <w:pPr>
        <w:pStyle w:val="ListParagraph"/>
        <w:numPr>
          <w:ilvl w:val="1"/>
          <w:numId w:val="18"/>
        </w:numPr>
      </w:pPr>
      <w:r>
        <w:t>Pedido de Conta Permanente em SICLID (transação DOSS)</w:t>
      </w:r>
    </w:p>
    <w:p w:rsidR="00266171" w:rsidRDefault="00266171" w:rsidP="00266171">
      <w:pPr>
        <w:pStyle w:val="ListParagraph"/>
        <w:numPr>
          <w:ilvl w:val="1"/>
          <w:numId w:val="18"/>
        </w:numPr>
      </w:pPr>
      <w:r>
        <w:t>Pedido Substituição de cartão em SICLID (transação Zoom SAVE)</w:t>
      </w:r>
    </w:p>
    <w:p w:rsidR="003D3EC0" w:rsidRDefault="003D3EC0" w:rsidP="003D3EC0">
      <w:pPr>
        <w:pStyle w:val="ListParagraph"/>
        <w:numPr>
          <w:ilvl w:val="1"/>
          <w:numId w:val="18"/>
        </w:numPr>
      </w:pPr>
      <w:r>
        <w:t xml:space="preserve">Renovação cartão (Automaticamente no 1º </w:t>
      </w:r>
      <w:proofErr w:type="spellStart"/>
      <w:r>
        <w:t>Batch</w:t>
      </w:r>
      <w:proofErr w:type="spellEnd"/>
      <w:r>
        <w:t xml:space="preserve"> de cada mês)</w:t>
      </w:r>
    </w:p>
    <w:p w:rsidR="003D3EC0" w:rsidRDefault="003D3EC0" w:rsidP="003D3EC0">
      <w:pPr>
        <w:pStyle w:val="ListParagraph"/>
        <w:ind w:left="1080"/>
      </w:pPr>
    </w:p>
    <w:p w:rsidR="003D3EC0" w:rsidRDefault="003D3EC0" w:rsidP="003D3EC0">
      <w:pPr>
        <w:pStyle w:val="ListParagraph"/>
        <w:ind w:left="1080"/>
      </w:pPr>
      <w:r>
        <w:t>Estes pedidos originam o pedido de cartão para a SIBS, no caso de serem cartões SONAE originam o envio de ficheiro de fidelidade para BIZTALK.</w:t>
      </w:r>
    </w:p>
    <w:p w:rsidR="003D3EC0" w:rsidRDefault="003D3EC0" w:rsidP="003D3EC0">
      <w:pPr>
        <w:pStyle w:val="ListParagraph"/>
        <w:ind w:left="1080"/>
      </w:pPr>
      <w:r>
        <w:t>Como resultado deste processamento é enviado para Suporte IT um mapa com os totais de produção por ficheiro lógico (cada contrato SIBS dá origem a um ou mais ficheiros lógicos)</w:t>
      </w:r>
    </w:p>
    <w:p w:rsidR="003D3EC0" w:rsidRDefault="003D3EC0" w:rsidP="003D3EC0">
      <w:pPr>
        <w:pStyle w:val="ListParagraph"/>
        <w:ind w:left="1080"/>
      </w:pPr>
    </w:p>
    <w:p w:rsidR="00266171" w:rsidRDefault="00266171" w:rsidP="00266171">
      <w:pPr>
        <w:pStyle w:val="ListParagraph"/>
        <w:numPr>
          <w:ilvl w:val="1"/>
          <w:numId w:val="18"/>
        </w:numPr>
      </w:pPr>
      <w:r>
        <w:t>Pedidos Cartões provisórios TARG (transação TARG)</w:t>
      </w:r>
    </w:p>
    <w:p w:rsidR="00266171" w:rsidRPr="00266171" w:rsidRDefault="00266171" w:rsidP="00266171">
      <w:pPr>
        <w:pStyle w:val="ListParagraph"/>
        <w:numPr>
          <w:ilvl w:val="1"/>
          <w:numId w:val="18"/>
        </w:numPr>
      </w:pPr>
      <w:r>
        <w:t xml:space="preserve">Renovação de Stock Cartões Provisórios (Automaticamente </w:t>
      </w:r>
      <w:proofErr w:type="spellStart"/>
      <w:r>
        <w:t>Batch</w:t>
      </w:r>
      <w:proofErr w:type="spellEnd"/>
      <w:r>
        <w:t xml:space="preserve"> diário)</w:t>
      </w:r>
    </w:p>
    <w:p w:rsidR="003D3EC0" w:rsidRDefault="003D3EC0" w:rsidP="003D3EC0">
      <w:pPr>
        <w:pStyle w:val="ListParagraph"/>
        <w:ind w:left="1056"/>
      </w:pPr>
    </w:p>
    <w:p w:rsidR="003D3EC0" w:rsidRDefault="003D3EC0" w:rsidP="003D3EC0">
      <w:pPr>
        <w:pStyle w:val="ListParagraph"/>
        <w:ind w:left="1056"/>
      </w:pPr>
      <w:r>
        <w:t xml:space="preserve">Estes pedidos originam o pedido de cartão para a SIBS, no caso de serem cartões SONAE originam o envio de ficheiro de pedidos para SONAE, no caso de serem cartões Radio Popular originam o envio de ficheiro de pedidos para Radio Popular, todos os cartões provisórios são enviados para telemática local a fim de ficarem disponíveis para o </w:t>
      </w:r>
      <w:proofErr w:type="spellStart"/>
      <w:r>
        <w:t>Front-End</w:t>
      </w:r>
      <w:proofErr w:type="spellEnd"/>
      <w:r>
        <w:t xml:space="preserve"> </w:t>
      </w:r>
      <w:proofErr w:type="spellStart"/>
      <w:r>
        <w:t>Credscore</w:t>
      </w:r>
      <w:proofErr w:type="spellEnd"/>
      <w:r>
        <w:t>.</w:t>
      </w:r>
    </w:p>
    <w:p w:rsidR="003D3EC0" w:rsidRDefault="003D3EC0" w:rsidP="003D3EC0">
      <w:pPr>
        <w:pStyle w:val="ListParagraph"/>
        <w:ind w:left="1056"/>
      </w:pPr>
      <w:r>
        <w:t>Como resultado deste processamento é enviado para Suporte IT um mapa com os totais de produção por ficheiro lógico (cada contrato SIBS dá origem a um ou mais ficheiros lógicos).</w:t>
      </w:r>
    </w:p>
    <w:p w:rsidR="00266171" w:rsidRDefault="00266171" w:rsidP="00E4479B">
      <w:pPr>
        <w:pStyle w:val="ListParagraph"/>
        <w:ind w:left="1440"/>
      </w:pPr>
    </w:p>
    <w:p w:rsidR="003D3EC0" w:rsidRPr="003D3EC0" w:rsidRDefault="003D3EC0" w:rsidP="003D3EC0">
      <w:pPr>
        <w:pStyle w:val="ListParagraph"/>
        <w:numPr>
          <w:ilvl w:val="0"/>
          <w:numId w:val="18"/>
        </w:numPr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 xml:space="preserve">Retorno </w:t>
      </w:r>
      <w:r w:rsidRPr="00266171">
        <w:rPr>
          <w:color w:val="00B050"/>
          <w:sz w:val="28"/>
          <w:szCs w:val="28"/>
        </w:rPr>
        <w:t>P</w:t>
      </w:r>
      <w:r>
        <w:rPr>
          <w:color w:val="00B050"/>
          <w:sz w:val="28"/>
          <w:szCs w:val="28"/>
        </w:rPr>
        <w:t>rocessamento dos p</w:t>
      </w:r>
      <w:r w:rsidRPr="00266171">
        <w:rPr>
          <w:color w:val="00B050"/>
          <w:sz w:val="28"/>
          <w:szCs w:val="28"/>
        </w:rPr>
        <w:t>edidos de Cartão</w:t>
      </w:r>
    </w:p>
    <w:p w:rsidR="003D3EC0" w:rsidRDefault="003D3EC0" w:rsidP="003D3EC0">
      <w:pPr>
        <w:pStyle w:val="ListParagraph"/>
        <w:ind w:left="360"/>
      </w:pPr>
      <w:r>
        <w:t xml:space="preserve">O retorno da SIBS relativo ao pedido de cartão é tratado em </w:t>
      </w:r>
      <w:r w:rsidR="00F32C20">
        <w:t>três</w:t>
      </w:r>
      <w:r>
        <w:t xml:space="preserve"> fases distintas:</w:t>
      </w:r>
    </w:p>
    <w:p w:rsidR="003D3EC0" w:rsidRDefault="003D3EC0" w:rsidP="003D3EC0">
      <w:pPr>
        <w:pStyle w:val="ListParagraph"/>
        <w:numPr>
          <w:ilvl w:val="1"/>
          <w:numId w:val="18"/>
        </w:numPr>
      </w:pPr>
      <w:r>
        <w:t>Erros de processamento na criação do cartão logicamente</w:t>
      </w:r>
    </w:p>
    <w:p w:rsidR="003D3EC0" w:rsidRDefault="003D3EC0" w:rsidP="003D3EC0">
      <w:pPr>
        <w:pStyle w:val="ListParagraph"/>
        <w:ind w:left="1080"/>
      </w:pPr>
      <w:r>
        <w:t>Os erros de processamento são listados num mapa e enviados para o suporte IT para análise</w:t>
      </w:r>
    </w:p>
    <w:p w:rsidR="003D3EC0" w:rsidRDefault="003D3EC0" w:rsidP="003D3EC0">
      <w:pPr>
        <w:pStyle w:val="ListParagraph"/>
        <w:ind w:left="1080"/>
      </w:pPr>
    </w:p>
    <w:p w:rsidR="003D3EC0" w:rsidRDefault="003D3EC0" w:rsidP="003D3EC0">
      <w:pPr>
        <w:pStyle w:val="ListParagraph"/>
        <w:numPr>
          <w:ilvl w:val="1"/>
          <w:numId w:val="18"/>
        </w:numPr>
      </w:pPr>
      <w:r>
        <w:t>Confirmação de cartões</w:t>
      </w:r>
    </w:p>
    <w:p w:rsidR="003D3EC0" w:rsidRDefault="003D3EC0" w:rsidP="003D3EC0">
      <w:pPr>
        <w:pStyle w:val="ListParagraph"/>
        <w:ind w:left="1080"/>
      </w:pPr>
      <w:r>
        <w:t xml:space="preserve">A confirmação de cartões dá origem à atualização da base de dados e ao envio do </w:t>
      </w:r>
      <w:r w:rsidR="00966AB7">
        <w:t>número</w:t>
      </w:r>
      <w:r>
        <w:t xml:space="preserve"> de cartão definitivo para DWH.</w:t>
      </w:r>
    </w:p>
    <w:p w:rsidR="003D3EC0" w:rsidRDefault="003D3EC0" w:rsidP="00E4479B">
      <w:pPr>
        <w:pStyle w:val="ListParagraph"/>
        <w:ind w:left="1440"/>
      </w:pPr>
    </w:p>
    <w:p w:rsidR="00F32C20" w:rsidRDefault="00F32C20" w:rsidP="00F32C20">
      <w:pPr>
        <w:pStyle w:val="ListParagraph"/>
        <w:numPr>
          <w:ilvl w:val="1"/>
          <w:numId w:val="18"/>
        </w:numPr>
      </w:pPr>
      <w:r>
        <w:t>Erros de processamento na produção física do cartão</w:t>
      </w:r>
    </w:p>
    <w:p w:rsidR="00F32C20" w:rsidRDefault="00F32C20" w:rsidP="00F32C20">
      <w:pPr>
        <w:pStyle w:val="ListParagraph"/>
        <w:ind w:left="1080"/>
      </w:pPr>
      <w:r>
        <w:lastRenderedPageBreak/>
        <w:t>Os erros de processamento são listados num mapa e enviados para o suporte IT para análise</w:t>
      </w:r>
    </w:p>
    <w:p w:rsidR="00F32C20" w:rsidRDefault="00F32C20" w:rsidP="00F32C20">
      <w:pPr>
        <w:pStyle w:val="ListParagraph"/>
        <w:ind w:left="1080"/>
      </w:pPr>
      <w:r>
        <w:t xml:space="preserve">Existe a possibilidade de corrigir os dados e enviar novamente a informação diretamente para a SIBS cartões. Este tratamento e envio de ficheiro para a SIBS Cartões </w:t>
      </w:r>
      <w:proofErr w:type="gramStart"/>
      <w:r>
        <w:t>será realizado</w:t>
      </w:r>
      <w:proofErr w:type="gramEnd"/>
      <w:r>
        <w:t xml:space="preserve"> manualmente.</w:t>
      </w:r>
    </w:p>
    <w:p w:rsidR="00F32C20" w:rsidRDefault="00F32C20" w:rsidP="00E4479B">
      <w:pPr>
        <w:pStyle w:val="ListParagraph"/>
        <w:ind w:left="1440"/>
      </w:pPr>
    </w:p>
    <w:p w:rsidR="00266171" w:rsidRDefault="00266171" w:rsidP="00E4479B">
      <w:pPr>
        <w:pStyle w:val="ListParagraph"/>
        <w:ind w:left="1440"/>
      </w:pPr>
    </w:p>
    <w:p w:rsidR="001949C7" w:rsidRPr="00F46594" w:rsidRDefault="001949C7" w:rsidP="00C851F3">
      <w:pPr>
        <w:pStyle w:val="Heading1"/>
        <w:tabs>
          <w:tab w:val="center" w:pos="4252"/>
        </w:tabs>
        <w:rPr>
          <w:rFonts w:ascii="Helvetica" w:hAnsi="Helvetica"/>
          <w:color w:val="005041"/>
        </w:rPr>
      </w:pPr>
      <w:bookmarkStart w:id="2" w:name="_Toc241401595"/>
      <w:r w:rsidRPr="00F46594">
        <w:rPr>
          <w:rFonts w:ascii="Helvetica" w:hAnsi="Helvetica"/>
          <w:color w:val="005041"/>
        </w:rPr>
        <w:t>D</w:t>
      </w:r>
      <w:r w:rsidR="009A302F">
        <w:rPr>
          <w:rFonts w:ascii="Helvetica" w:hAnsi="Helvetica"/>
          <w:color w:val="005041"/>
        </w:rPr>
        <w:t>iagramas de Fluxos</w:t>
      </w:r>
      <w:bookmarkEnd w:id="2"/>
      <w:r w:rsidR="00C851F3">
        <w:rPr>
          <w:rFonts w:ascii="Helvetica" w:hAnsi="Helvetica"/>
          <w:color w:val="005041"/>
        </w:rPr>
        <w:tab/>
      </w:r>
    </w:p>
    <w:p w:rsidR="00966AB7" w:rsidRDefault="00966AB7" w:rsidP="00966AB7">
      <w:bookmarkStart w:id="3" w:name="_Toc241401596"/>
    </w:p>
    <w:p w:rsidR="00966AB7" w:rsidRPr="00966AB7" w:rsidRDefault="00966AB7" w:rsidP="00966AB7">
      <w:r w:rsidRPr="00966AB7">
        <w:t>Diagrama Geral</w:t>
      </w:r>
    </w:p>
    <w:p w:rsidR="00966AB7" w:rsidRDefault="00966AB7" w:rsidP="00966AB7">
      <w:r>
        <w:object w:dxaOrig="13842" w:dyaOrig="108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3pt;height:380.4pt;mso-position-vertical:absolute" o:ole="">
            <v:imagedata r:id="rId9" o:title=""/>
          </v:shape>
          <o:OLEObject Type="Embed" ProgID="Visio.Drawing.11" ShapeID="_x0000_i1025" DrawAspect="Content" ObjectID="_1454243857" r:id="rId10"/>
        </w:object>
      </w:r>
    </w:p>
    <w:p w:rsidR="00966AB7" w:rsidRDefault="00966AB7">
      <w:r>
        <w:br w:type="page"/>
      </w:r>
    </w:p>
    <w:p w:rsidR="00966AB7" w:rsidRPr="00966AB7" w:rsidRDefault="00966AB7" w:rsidP="00966AB7"/>
    <w:p w:rsidR="002C3933" w:rsidRDefault="00966AB7" w:rsidP="00966AB7">
      <w:r>
        <w:t xml:space="preserve">Diagrama </w:t>
      </w:r>
      <w:proofErr w:type="spellStart"/>
      <w:r>
        <w:t>Embossing</w:t>
      </w:r>
      <w:proofErr w:type="spellEnd"/>
      <w:r>
        <w:t xml:space="preserve"> – Envio</w:t>
      </w:r>
    </w:p>
    <w:p w:rsidR="00966AB7" w:rsidRDefault="00966AB7" w:rsidP="00966AB7"/>
    <w:p w:rsidR="00966AB7" w:rsidRDefault="00C22D54" w:rsidP="00966AB7">
      <w:r>
        <w:object w:dxaOrig="15823" w:dyaOrig="9240">
          <v:shape id="_x0000_i1030" type="#_x0000_t75" style="width:514.2pt;height:300.25pt" o:ole="">
            <v:imagedata r:id="rId11" o:title=""/>
          </v:shape>
          <o:OLEObject Type="Embed" ProgID="Visio.Drawing.11" ShapeID="_x0000_i1030" DrawAspect="Content" ObjectID="_1454243858" r:id="rId12"/>
        </w:object>
      </w:r>
    </w:p>
    <w:p w:rsidR="00966AB7" w:rsidRDefault="00966AB7">
      <w:r>
        <w:br w:type="page"/>
      </w:r>
      <w:bookmarkStart w:id="4" w:name="_GoBack"/>
      <w:bookmarkEnd w:id="4"/>
    </w:p>
    <w:p w:rsidR="00966AB7" w:rsidRDefault="00966AB7" w:rsidP="00966AB7"/>
    <w:p w:rsidR="00966AB7" w:rsidRDefault="00966AB7" w:rsidP="00966AB7">
      <w:r>
        <w:t xml:space="preserve">Diagrama </w:t>
      </w:r>
      <w:proofErr w:type="spellStart"/>
      <w:r>
        <w:t>Embossing</w:t>
      </w:r>
      <w:proofErr w:type="spellEnd"/>
      <w:r>
        <w:t xml:space="preserve"> – Receção</w:t>
      </w:r>
    </w:p>
    <w:p w:rsidR="00966AB7" w:rsidRDefault="00966AB7" w:rsidP="00966AB7"/>
    <w:p w:rsidR="00966AB7" w:rsidRDefault="00F20777" w:rsidP="00966AB7">
      <w:r>
        <w:object w:dxaOrig="11235" w:dyaOrig="10062">
          <v:shape id="_x0000_i1027" type="#_x0000_t75" style="width:449.65pt;height:402.8pt" o:ole="">
            <v:imagedata r:id="rId13" o:title=""/>
          </v:shape>
          <o:OLEObject Type="Embed" ProgID="Visio.Drawing.11" ShapeID="_x0000_i1027" DrawAspect="Content" ObjectID="_1454243859" r:id="rId14"/>
        </w:object>
      </w:r>
    </w:p>
    <w:p w:rsidR="00966AB7" w:rsidRDefault="00966AB7">
      <w:r>
        <w:br w:type="page"/>
      </w:r>
    </w:p>
    <w:p w:rsidR="00966AB7" w:rsidRDefault="00966AB7" w:rsidP="00966AB7"/>
    <w:p w:rsidR="001949C7" w:rsidRDefault="009A302F" w:rsidP="001949C7">
      <w:pPr>
        <w:pStyle w:val="Heading1"/>
        <w:rPr>
          <w:rFonts w:ascii="Helvetica" w:hAnsi="Helvetica"/>
          <w:color w:val="005041"/>
        </w:rPr>
      </w:pPr>
      <w:r>
        <w:rPr>
          <w:rFonts w:ascii="Helvetica" w:hAnsi="Helvetica"/>
          <w:color w:val="005041"/>
        </w:rPr>
        <w:t>Dicionário de Dados</w:t>
      </w:r>
      <w:bookmarkEnd w:id="3"/>
    </w:p>
    <w:p w:rsidR="00032EA9" w:rsidRPr="00032EA9" w:rsidRDefault="00032EA9" w:rsidP="00032EA9">
      <w:r>
        <w:t>Códigos de erro do ficheiro RPER</w:t>
      </w:r>
    </w:p>
    <w:tbl>
      <w:tblPr>
        <w:tblStyle w:val="LightList-Accent3"/>
        <w:tblW w:w="0" w:type="auto"/>
        <w:tbl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single" w:sz="8" w:space="0" w:color="4F81BD" w:themeColor="accent1"/>
          <w:insideV w:val="single" w:sz="8" w:space="0" w:color="4F81BD" w:themeColor="accent1"/>
        </w:tblBorders>
        <w:tblLook w:val="0620" w:firstRow="1" w:lastRow="0" w:firstColumn="0" w:lastColumn="0" w:noHBand="1" w:noVBand="1"/>
      </w:tblPr>
      <w:tblGrid>
        <w:gridCol w:w="889"/>
        <w:gridCol w:w="4976"/>
      </w:tblGrid>
      <w:tr w:rsidR="00032EA9" w:rsidRPr="00032EA9" w:rsidTr="00032E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shd w:val="clear" w:color="auto" w:fill="4F81BD" w:themeFill="accent1"/>
          </w:tcPr>
          <w:p w:rsidR="00032EA9" w:rsidRPr="00032EA9" w:rsidRDefault="00032EA9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bookmarkStart w:id="5" w:name="_Toc241401597"/>
            <w:proofErr w:type="spellStart"/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Codigo</w:t>
            </w:r>
            <w:proofErr w:type="spellEnd"/>
          </w:p>
        </w:tc>
        <w:tc>
          <w:tcPr>
            <w:tcW w:w="0" w:type="auto"/>
            <w:shd w:val="clear" w:color="auto" w:fill="4F81BD" w:themeFill="accent1"/>
          </w:tcPr>
          <w:p w:rsidR="00032EA9" w:rsidRPr="00032EA9" w:rsidRDefault="00032EA9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Descrição</w:t>
            </w:r>
          </w:p>
        </w:tc>
      </w:tr>
      <w:tr w:rsidR="00032EA9" w:rsidRPr="00032EA9" w:rsidTr="00032EA9">
        <w:tc>
          <w:tcPr>
            <w:tcW w:w="0" w:type="auto"/>
          </w:tcPr>
          <w:p w:rsidR="00032EA9" w:rsidRPr="00032EA9" w:rsidRDefault="00032EA9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000</w:t>
            </w:r>
          </w:p>
        </w:tc>
        <w:tc>
          <w:tcPr>
            <w:tcW w:w="0" w:type="auto"/>
          </w:tcPr>
          <w:p w:rsidR="00032EA9" w:rsidRPr="00032EA9" w:rsidRDefault="00032EA9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Sem erro</w:t>
            </w:r>
          </w:p>
        </w:tc>
      </w:tr>
      <w:tr w:rsidR="00032EA9" w:rsidRPr="00032EA9" w:rsidTr="00032EA9">
        <w:tc>
          <w:tcPr>
            <w:tcW w:w="0" w:type="auto"/>
          </w:tcPr>
          <w:p w:rsidR="00032EA9" w:rsidRPr="00032EA9" w:rsidRDefault="00032EA9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001</w:t>
            </w:r>
          </w:p>
        </w:tc>
        <w:tc>
          <w:tcPr>
            <w:tcW w:w="0" w:type="auto"/>
          </w:tcPr>
          <w:p w:rsidR="00032EA9" w:rsidRPr="00032EA9" w:rsidRDefault="00032EA9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Ficheiro mal formatado</w:t>
            </w:r>
          </w:p>
        </w:tc>
      </w:tr>
      <w:tr w:rsidR="00032EA9" w:rsidRPr="00032EA9" w:rsidTr="00032EA9">
        <w:tc>
          <w:tcPr>
            <w:tcW w:w="0" w:type="auto"/>
          </w:tcPr>
          <w:p w:rsidR="00032EA9" w:rsidRPr="00032EA9" w:rsidRDefault="00032EA9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002</w:t>
            </w:r>
          </w:p>
        </w:tc>
        <w:tc>
          <w:tcPr>
            <w:tcW w:w="0" w:type="auto"/>
          </w:tcPr>
          <w:p w:rsidR="00032EA9" w:rsidRPr="00032EA9" w:rsidRDefault="00032EA9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Ficheiro desconhecido</w:t>
            </w:r>
          </w:p>
        </w:tc>
      </w:tr>
      <w:tr w:rsidR="00032EA9" w:rsidRPr="00032EA9" w:rsidTr="00032EA9">
        <w:tc>
          <w:tcPr>
            <w:tcW w:w="0" w:type="auto"/>
          </w:tcPr>
          <w:p w:rsidR="00032EA9" w:rsidRPr="00032EA9" w:rsidRDefault="00032EA9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003</w:t>
            </w:r>
          </w:p>
        </w:tc>
        <w:tc>
          <w:tcPr>
            <w:tcW w:w="0" w:type="auto"/>
          </w:tcPr>
          <w:p w:rsidR="00032EA9" w:rsidRPr="00032EA9" w:rsidRDefault="00032EA9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Contrato inexistente, MIC CTP</w:t>
            </w:r>
          </w:p>
        </w:tc>
      </w:tr>
      <w:tr w:rsidR="00032EA9" w:rsidRPr="00032EA9" w:rsidTr="00032EA9">
        <w:tc>
          <w:tcPr>
            <w:tcW w:w="0" w:type="auto"/>
          </w:tcPr>
          <w:p w:rsidR="00032EA9" w:rsidRPr="00032EA9" w:rsidRDefault="00032EA9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004</w:t>
            </w:r>
          </w:p>
        </w:tc>
        <w:tc>
          <w:tcPr>
            <w:tcW w:w="0" w:type="auto"/>
          </w:tcPr>
          <w:p w:rsidR="00032EA9" w:rsidRPr="00032EA9" w:rsidRDefault="00032EA9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Nível de serviço descon</w:t>
            </w:r>
            <w:r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hecido</w:t>
            </w:r>
          </w:p>
        </w:tc>
      </w:tr>
      <w:tr w:rsidR="00032EA9" w:rsidRPr="00032EA9" w:rsidTr="00032EA9">
        <w:tc>
          <w:tcPr>
            <w:tcW w:w="0" w:type="auto"/>
          </w:tcPr>
          <w:p w:rsidR="00032EA9" w:rsidRPr="00032EA9" w:rsidRDefault="00032EA9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005</w:t>
            </w:r>
          </w:p>
        </w:tc>
        <w:tc>
          <w:tcPr>
            <w:tcW w:w="0" w:type="auto"/>
          </w:tcPr>
          <w:p w:rsidR="00032EA9" w:rsidRPr="00032EA9" w:rsidRDefault="00032EA9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Tipo de expedição desconhecido </w:t>
            </w: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MIC CTP</w:t>
            </w:r>
          </w:p>
        </w:tc>
      </w:tr>
      <w:tr w:rsidR="00032EA9" w:rsidRPr="00032EA9" w:rsidTr="00032EA9">
        <w:tc>
          <w:tcPr>
            <w:tcW w:w="0" w:type="auto"/>
          </w:tcPr>
          <w:p w:rsidR="00032EA9" w:rsidRPr="00032EA9" w:rsidRDefault="00032EA9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006</w:t>
            </w:r>
          </w:p>
        </w:tc>
        <w:tc>
          <w:tcPr>
            <w:tcW w:w="0" w:type="auto"/>
          </w:tcPr>
          <w:p w:rsidR="00032EA9" w:rsidRPr="00032EA9" w:rsidRDefault="00032EA9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Ficheiro repetido</w:t>
            </w:r>
          </w:p>
        </w:tc>
      </w:tr>
      <w:tr w:rsidR="00032EA9" w:rsidRPr="00032EA9" w:rsidTr="00032EA9">
        <w:tc>
          <w:tcPr>
            <w:tcW w:w="0" w:type="auto"/>
          </w:tcPr>
          <w:p w:rsidR="00032EA9" w:rsidRPr="00032EA9" w:rsidRDefault="00032EA9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007</w:t>
            </w:r>
          </w:p>
        </w:tc>
        <w:tc>
          <w:tcPr>
            <w:tcW w:w="0" w:type="auto"/>
          </w:tcPr>
          <w:p w:rsidR="00032EA9" w:rsidRPr="00032EA9" w:rsidRDefault="00032EA9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Contrato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inactivo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, MIC CTP</w:t>
            </w:r>
          </w:p>
        </w:tc>
      </w:tr>
      <w:tr w:rsidR="00032EA9" w:rsidRPr="00032EA9" w:rsidTr="00032EA9">
        <w:tc>
          <w:tcPr>
            <w:tcW w:w="0" w:type="auto"/>
          </w:tcPr>
          <w:p w:rsidR="00032EA9" w:rsidRPr="00032EA9" w:rsidRDefault="00032EA9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010</w:t>
            </w:r>
          </w:p>
        </w:tc>
        <w:tc>
          <w:tcPr>
            <w:tcW w:w="0" w:type="auto"/>
          </w:tcPr>
          <w:p w:rsidR="00032EA9" w:rsidRPr="00032EA9" w:rsidRDefault="00032EA9" w:rsidP="00032EA9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Indic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Fich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. </w:t>
            </w:r>
            <w:proofErr w:type="gramStart"/>
            <w:r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dados</w:t>
            </w:r>
            <w:proofErr w:type="gramEnd"/>
            <w:r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 adicionais desconhecido, </w:t>
            </w: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MIC CTP</w:t>
            </w:r>
          </w:p>
        </w:tc>
      </w:tr>
      <w:tr w:rsidR="0091596A" w:rsidRPr="00032EA9" w:rsidTr="00032EA9">
        <w:tc>
          <w:tcPr>
            <w:tcW w:w="0" w:type="auto"/>
          </w:tcPr>
          <w:p w:rsidR="0091596A" w:rsidRPr="00032EA9" w:rsidRDefault="0091596A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011</w:t>
            </w:r>
          </w:p>
        </w:tc>
        <w:tc>
          <w:tcPr>
            <w:tcW w:w="0" w:type="auto"/>
          </w:tcPr>
          <w:p w:rsidR="0091596A" w:rsidRPr="00032EA9" w:rsidRDefault="0091596A" w:rsidP="0030417B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Indic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Fich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. </w:t>
            </w:r>
            <w:proofErr w:type="gramStart"/>
            <w:r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dados</w:t>
            </w:r>
            <w:proofErr w:type="gramEnd"/>
            <w:r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 adicionais desconhecido, </w:t>
            </w: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MIC CTP</w:t>
            </w:r>
          </w:p>
        </w:tc>
      </w:tr>
      <w:tr w:rsidR="0091596A" w:rsidRPr="00032EA9" w:rsidTr="00032EA9">
        <w:tc>
          <w:tcPr>
            <w:tcW w:w="0" w:type="auto"/>
          </w:tcPr>
          <w:p w:rsidR="0091596A" w:rsidRPr="00032EA9" w:rsidRDefault="0091596A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012</w:t>
            </w:r>
          </w:p>
        </w:tc>
        <w:tc>
          <w:tcPr>
            <w:tcW w:w="0" w:type="auto"/>
          </w:tcPr>
          <w:p w:rsidR="0091596A" w:rsidRPr="00032EA9" w:rsidRDefault="00B0320C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Indicador </w:t>
            </w:r>
            <w:proofErr w:type="spell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fich</w:t>
            </w:r>
            <w:proofErr w:type="spell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. </w:t>
            </w:r>
            <w:proofErr w:type="gram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de</w:t>
            </w:r>
            <w:proofErr w:type="gram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 imagens desconhecido , MIC CTP</w:t>
            </w:r>
          </w:p>
        </w:tc>
      </w:tr>
      <w:tr w:rsidR="0091596A" w:rsidRPr="00032EA9" w:rsidTr="00032EA9">
        <w:tc>
          <w:tcPr>
            <w:tcW w:w="0" w:type="auto"/>
          </w:tcPr>
          <w:p w:rsidR="0091596A" w:rsidRPr="00032EA9" w:rsidRDefault="0091596A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013</w:t>
            </w:r>
          </w:p>
        </w:tc>
        <w:tc>
          <w:tcPr>
            <w:tcW w:w="0" w:type="auto"/>
          </w:tcPr>
          <w:p w:rsidR="0091596A" w:rsidRPr="00032EA9" w:rsidRDefault="00B0320C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proofErr w:type="spell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Indic</w:t>
            </w:r>
            <w:proofErr w:type="spell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. </w:t>
            </w:r>
            <w:proofErr w:type="spellStart"/>
            <w:proofErr w:type="gram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fich</w:t>
            </w:r>
            <w:proofErr w:type="spellEnd"/>
            <w:proofErr w:type="gram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. </w:t>
            </w:r>
            <w:proofErr w:type="gram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de</w:t>
            </w:r>
            <w:proofErr w:type="gram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 imagens diferente </w:t>
            </w:r>
            <w:proofErr w:type="spell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contrato,MIC</w:t>
            </w:r>
            <w:proofErr w:type="spell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 CTP</w:t>
            </w:r>
          </w:p>
        </w:tc>
      </w:tr>
      <w:tr w:rsidR="0091596A" w:rsidRPr="00032EA9" w:rsidTr="00032EA9">
        <w:tc>
          <w:tcPr>
            <w:tcW w:w="0" w:type="auto"/>
          </w:tcPr>
          <w:p w:rsidR="0091596A" w:rsidRPr="00032EA9" w:rsidRDefault="0091596A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101</w:t>
            </w:r>
          </w:p>
        </w:tc>
        <w:tc>
          <w:tcPr>
            <w:tcW w:w="0" w:type="auto"/>
          </w:tcPr>
          <w:p w:rsidR="0091596A" w:rsidRPr="00032EA9" w:rsidRDefault="00B0320C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Chave de imagem não preenchida</w:t>
            </w:r>
          </w:p>
        </w:tc>
      </w:tr>
      <w:tr w:rsidR="0091596A" w:rsidRPr="00032EA9" w:rsidTr="00032EA9">
        <w:tc>
          <w:tcPr>
            <w:tcW w:w="0" w:type="auto"/>
          </w:tcPr>
          <w:p w:rsidR="0091596A" w:rsidRPr="00032EA9" w:rsidRDefault="0091596A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102</w:t>
            </w:r>
          </w:p>
        </w:tc>
        <w:tc>
          <w:tcPr>
            <w:tcW w:w="0" w:type="auto"/>
          </w:tcPr>
          <w:p w:rsidR="0091596A" w:rsidRPr="00032EA9" w:rsidRDefault="00B0320C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Chave de imagem com formato inválido</w:t>
            </w:r>
          </w:p>
        </w:tc>
      </w:tr>
      <w:tr w:rsidR="0091596A" w:rsidRPr="00032EA9" w:rsidTr="00032EA9">
        <w:tc>
          <w:tcPr>
            <w:tcW w:w="0" w:type="auto"/>
          </w:tcPr>
          <w:p w:rsidR="0091596A" w:rsidRPr="00032EA9" w:rsidRDefault="0091596A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103</w:t>
            </w:r>
          </w:p>
        </w:tc>
        <w:tc>
          <w:tcPr>
            <w:tcW w:w="0" w:type="auto"/>
          </w:tcPr>
          <w:p w:rsidR="0091596A" w:rsidRPr="00032EA9" w:rsidRDefault="00B0320C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Imagem não encontrada</w:t>
            </w:r>
          </w:p>
        </w:tc>
      </w:tr>
      <w:tr w:rsidR="0091596A" w:rsidRPr="00032EA9" w:rsidTr="00032EA9">
        <w:tc>
          <w:tcPr>
            <w:tcW w:w="0" w:type="auto"/>
          </w:tcPr>
          <w:p w:rsidR="0091596A" w:rsidRPr="00032EA9" w:rsidRDefault="0091596A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104</w:t>
            </w:r>
          </w:p>
        </w:tc>
        <w:tc>
          <w:tcPr>
            <w:tcW w:w="0" w:type="auto"/>
          </w:tcPr>
          <w:p w:rsidR="0091596A" w:rsidRPr="00032EA9" w:rsidRDefault="00B0320C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Chave para dados </w:t>
            </w:r>
            <w:proofErr w:type="spell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adic</w:t>
            </w:r>
            <w:proofErr w:type="spell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. </w:t>
            </w:r>
            <w:proofErr w:type="gram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não</w:t>
            </w:r>
            <w:proofErr w:type="gram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 </w:t>
            </w:r>
            <w:proofErr w:type="spell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preench</w:t>
            </w:r>
            <w:proofErr w:type="spell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.</w:t>
            </w:r>
          </w:p>
        </w:tc>
      </w:tr>
      <w:tr w:rsidR="0091596A" w:rsidRPr="00032EA9" w:rsidTr="00032EA9">
        <w:tc>
          <w:tcPr>
            <w:tcW w:w="0" w:type="auto"/>
          </w:tcPr>
          <w:p w:rsidR="0091596A" w:rsidRPr="00032EA9" w:rsidRDefault="0091596A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105</w:t>
            </w:r>
          </w:p>
        </w:tc>
        <w:tc>
          <w:tcPr>
            <w:tcW w:w="0" w:type="auto"/>
          </w:tcPr>
          <w:p w:rsidR="0091596A" w:rsidRPr="00032EA9" w:rsidRDefault="00B0320C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Chave para dados </w:t>
            </w:r>
            <w:proofErr w:type="spell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adic</w:t>
            </w:r>
            <w:proofErr w:type="spell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. </w:t>
            </w:r>
            <w:proofErr w:type="gram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formato</w:t>
            </w:r>
            <w:proofErr w:type="gram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 inválido</w:t>
            </w:r>
          </w:p>
        </w:tc>
      </w:tr>
      <w:tr w:rsidR="0091596A" w:rsidRPr="00032EA9" w:rsidTr="00032EA9">
        <w:tc>
          <w:tcPr>
            <w:tcW w:w="0" w:type="auto"/>
          </w:tcPr>
          <w:p w:rsidR="0091596A" w:rsidRPr="00032EA9" w:rsidRDefault="0091596A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106</w:t>
            </w:r>
          </w:p>
        </w:tc>
        <w:tc>
          <w:tcPr>
            <w:tcW w:w="0" w:type="auto"/>
          </w:tcPr>
          <w:p w:rsidR="0091596A" w:rsidRPr="00032EA9" w:rsidRDefault="00B0320C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Dados adicionais não encontrados</w:t>
            </w:r>
          </w:p>
        </w:tc>
      </w:tr>
      <w:tr w:rsidR="0091596A" w:rsidRPr="00032EA9" w:rsidTr="00032EA9">
        <w:tc>
          <w:tcPr>
            <w:tcW w:w="0" w:type="auto"/>
          </w:tcPr>
          <w:p w:rsidR="0091596A" w:rsidRPr="00032EA9" w:rsidRDefault="0091596A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107</w:t>
            </w:r>
          </w:p>
        </w:tc>
        <w:tc>
          <w:tcPr>
            <w:tcW w:w="0" w:type="auto"/>
          </w:tcPr>
          <w:p w:rsidR="0091596A" w:rsidRPr="00032EA9" w:rsidRDefault="00B0320C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Registo apagado por falta de imagem (</w:t>
            </w:r>
            <w:proofErr w:type="spell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timeout</w:t>
            </w:r>
            <w:proofErr w:type="spell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)</w:t>
            </w:r>
          </w:p>
        </w:tc>
      </w:tr>
      <w:tr w:rsidR="0091596A" w:rsidRPr="00032EA9" w:rsidTr="00032EA9">
        <w:tc>
          <w:tcPr>
            <w:tcW w:w="0" w:type="auto"/>
          </w:tcPr>
          <w:p w:rsidR="0091596A" w:rsidRPr="00032EA9" w:rsidRDefault="0091596A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108</w:t>
            </w:r>
          </w:p>
        </w:tc>
        <w:tc>
          <w:tcPr>
            <w:tcW w:w="0" w:type="auto"/>
          </w:tcPr>
          <w:p w:rsidR="0091596A" w:rsidRPr="00032EA9" w:rsidRDefault="00B0320C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Registo apagado por falta de dados </w:t>
            </w:r>
            <w:proofErr w:type="spell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adic</w:t>
            </w:r>
            <w:proofErr w:type="spell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. (</w:t>
            </w:r>
            <w:proofErr w:type="spell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timeout</w:t>
            </w:r>
            <w:proofErr w:type="spell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)</w:t>
            </w:r>
          </w:p>
        </w:tc>
      </w:tr>
      <w:tr w:rsidR="0091596A" w:rsidRPr="00032EA9" w:rsidTr="00032EA9">
        <w:tc>
          <w:tcPr>
            <w:tcW w:w="0" w:type="auto"/>
          </w:tcPr>
          <w:p w:rsidR="0091596A" w:rsidRPr="00032EA9" w:rsidRDefault="0091596A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109</w:t>
            </w:r>
          </w:p>
        </w:tc>
        <w:tc>
          <w:tcPr>
            <w:tcW w:w="0" w:type="auto"/>
          </w:tcPr>
          <w:p w:rsidR="0091596A" w:rsidRPr="00032EA9" w:rsidRDefault="00B0320C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Nº Cartões diferente da quantidade do </w:t>
            </w:r>
            <w:proofErr w:type="spell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Trailler</w:t>
            </w:r>
            <w:proofErr w:type="spellEnd"/>
          </w:p>
        </w:tc>
      </w:tr>
      <w:tr w:rsidR="0091596A" w:rsidRPr="00032EA9" w:rsidTr="00032EA9">
        <w:tc>
          <w:tcPr>
            <w:tcW w:w="0" w:type="auto"/>
          </w:tcPr>
          <w:p w:rsidR="0091596A" w:rsidRPr="00032EA9" w:rsidRDefault="0091596A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110</w:t>
            </w:r>
          </w:p>
        </w:tc>
        <w:tc>
          <w:tcPr>
            <w:tcW w:w="0" w:type="auto"/>
          </w:tcPr>
          <w:p w:rsidR="0091596A" w:rsidRPr="00032EA9" w:rsidRDefault="00B0320C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Módulo fora de sequência</w:t>
            </w:r>
          </w:p>
        </w:tc>
      </w:tr>
      <w:tr w:rsidR="0091596A" w:rsidRPr="00032EA9" w:rsidTr="00032EA9">
        <w:tc>
          <w:tcPr>
            <w:tcW w:w="0" w:type="auto"/>
          </w:tcPr>
          <w:p w:rsidR="0091596A" w:rsidRPr="00032EA9" w:rsidRDefault="0091596A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111</w:t>
            </w:r>
          </w:p>
        </w:tc>
        <w:tc>
          <w:tcPr>
            <w:tcW w:w="0" w:type="auto"/>
          </w:tcPr>
          <w:p w:rsidR="0091596A" w:rsidRPr="00032EA9" w:rsidRDefault="00B0320C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Campo </w:t>
            </w:r>
            <w:proofErr w:type="spell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obrig</w:t>
            </w:r>
            <w:proofErr w:type="spell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. </w:t>
            </w:r>
            <w:proofErr w:type="gram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não</w:t>
            </w:r>
            <w:proofErr w:type="gram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 preenchido</w:t>
            </w:r>
          </w:p>
        </w:tc>
      </w:tr>
      <w:tr w:rsidR="0091596A" w:rsidRPr="00032EA9" w:rsidTr="00032EA9">
        <w:tc>
          <w:tcPr>
            <w:tcW w:w="0" w:type="auto"/>
          </w:tcPr>
          <w:p w:rsidR="0091596A" w:rsidRPr="00032EA9" w:rsidRDefault="0091596A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112</w:t>
            </w:r>
          </w:p>
        </w:tc>
        <w:tc>
          <w:tcPr>
            <w:tcW w:w="0" w:type="auto"/>
          </w:tcPr>
          <w:p w:rsidR="0091596A" w:rsidRPr="00032EA9" w:rsidRDefault="00B0320C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proofErr w:type="spell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Comprim</w:t>
            </w:r>
            <w:proofErr w:type="spell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. </w:t>
            </w:r>
            <w:proofErr w:type="gram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do</w:t>
            </w:r>
            <w:proofErr w:type="gram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 campo&lt;&gt;esperado</w:t>
            </w:r>
          </w:p>
        </w:tc>
      </w:tr>
      <w:tr w:rsidR="0091596A" w:rsidRPr="00032EA9" w:rsidTr="00032EA9">
        <w:tc>
          <w:tcPr>
            <w:tcW w:w="0" w:type="auto"/>
          </w:tcPr>
          <w:p w:rsidR="0091596A" w:rsidRPr="00032EA9" w:rsidRDefault="0091596A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113</w:t>
            </w:r>
          </w:p>
        </w:tc>
        <w:tc>
          <w:tcPr>
            <w:tcW w:w="0" w:type="auto"/>
          </w:tcPr>
          <w:p w:rsidR="0091596A" w:rsidRPr="00032EA9" w:rsidRDefault="00B0320C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proofErr w:type="spell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Card</w:t>
            </w:r>
            <w:proofErr w:type="spell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 Mail não está aprovado</w:t>
            </w:r>
          </w:p>
        </w:tc>
      </w:tr>
      <w:tr w:rsidR="0091596A" w:rsidRPr="00032EA9" w:rsidTr="00032EA9">
        <w:tc>
          <w:tcPr>
            <w:tcW w:w="0" w:type="auto"/>
          </w:tcPr>
          <w:p w:rsidR="0091596A" w:rsidRPr="00032EA9" w:rsidRDefault="0091596A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114</w:t>
            </w:r>
          </w:p>
        </w:tc>
        <w:tc>
          <w:tcPr>
            <w:tcW w:w="0" w:type="auto"/>
          </w:tcPr>
          <w:p w:rsidR="0091596A" w:rsidRPr="00032EA9" w:rsidRDefault="00B0320C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Tipo de </w:t>
            </w:r>
            <w:proofErr w:type="gram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dados&lt;</w:t>
            </w:r>
            <w:proofErr w:type="gram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&gt;esperado, Alfa</w:t>
            </w:r>
          </w:p>
        </w:tc>
      </w:tr>
      <w:tr w:rsidR="0091596A" w:rsidRPr="00032EA9" w:rsidTr="00032EA9">
        <w:tc>
          <w:tcPr>
            <w:tcW w:w="0" w:type="auto"/>
          </w:tcPr>
          <w:p w:rsidR="0091596A" w:rsidRPr="00032EA9" w:rsidRDefault="0091596A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115</w:t>
            </w:r>
          </w:p>
        </w:tc>
        <w:tc>
          <w:tcPr>
            <w:tcW w:w="0" w:type="auto"/>
          </w:tcPr>
          <w:p w:rsidR="0091596A" w:rsidRPr="00032EA9" w:rsidRDefault="00B0320C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Tipo de </w:t>
            </w:r>
            <w:proofErr w:type="gram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dados&lt;</w:t>
            </w:r>
            <w:proofErr w:type="gram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&gt;esperado, Num</w:t>
            </w:r>
          </w:p>
        </w:tc>
      </w:tr>
      <w:tr w:rsidR="0091596A" w:rsidRPr="00032EA9" w:rsidTr="00032EA9">
        <w:tc>
          <w:tcPr>
            <w:tcW w:w="0" w:type="auto"/>
          </w:tcPr>
          <w:p w:rsidR="0091596A" w:rsidRPr="00032EA9" w:rsidRDefault="0091596A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116</w:t>
            </w:r>
          </w:p>
        </w:tc>
        <w:tc>
          <w:tcPr>
            <w:tcW w:w="0" w:type="auto"/>
          </w:tcPr>
          <w:p w:rsidR="0091596A" w:rsidRPr="00032EA9" w:rsidRDefault="00B0320C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Tipo de </w:t>
            </w:r>
            <w:proofErr w:type="gram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dados&lt;</w:t>
            </w:r>
            <w:proofErr w:type="gram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&gt;esperado, </w:t>
            </w:r>
            <w:proofErr w:type="spell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Hex</w:t>
            </w:r>
            <w:proofErr w:type="spell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.</w:t>
            </w:r>
          </w:p>
        </w:tc>
      </w:tr>
      <w:tr w:rsidR="0091596A" w:rsidRPr="00032EA9" w:rsidTr="00032EA9">
        <w:tc>
          <w:tcPr>
            <w:tcW w:w="0" w:type="auto"/>
          </w:tcPr>
          <w:p w:rsidR="0091596A" w:rsidRPr="00032EA9" w:rsidRDefault="0091596A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117</w:t>
            </w:r>
          </w:p>
        </w:tc>
        <w:tc>
          <w:tcPr>
            <w:tcW w:w="0" w:type="auto"/>
          </w:tcPr>
          <w:p w:rsidR="0091596A" w:rsidRPr="00032EA9" w:rsidRDefault="00B0320C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Tipo de </w:t>
            </w:r>
            <w:proofErr w:type="gram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dados&lt;</w:t>
            </w:r>
            <w:proofErr w:type="gram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&gt;esperado, </w:t>
            </w:r>
            <w:proofErr w:type="spell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Emb</w:t>
            </w:r>
            <w:proofErr w:type="spell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.</w:t>
            </w:r>
          </w:p>
        </w:tc>
      </w:tr>
      <w:tr w:rsidR="0091596A" w:rsidRPr="00032EA9" w:rsidTr="00032EA9">
        <w:tc>
          <w:tcPr>
            <w:tcW w:w="0" w:type="auto"/>
          </w:tcPr>
          <w:p w:rsidR="0091596A" w:rsidRPr="00032EA9" w:rsidRDefault="0091596A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118</w:t>
            </w:r>
          </w:p>
        </w:tc>
        <w:tc>
          <w:tcPr>
            <w:tcW w:w="0" w:type="auto"/>
          </w:tcPr>
          <w:p w:rsidR="0091596A" w:rsidRPr="00032EA9" w:rsidRDefault="00B0320C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Tipo de </w:t>
            </w:r>
            <w:proofErr w:type="gram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dados&lt;</w:t>
            </w:r>
            <w:proofErr w:type="gram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&gt;esperado, P1</w:t>
            </w:r>
          </w:p>
        </w:tc>
      </w:tr>
      <w:tr w:rsidR="0091596A" w:rsidRPr="00032EA9" w:rsidTr="00032EA9">
        <w:tc>
          <w:tcPr>
            <w:tcW w:w="0" w:type="auto"/>
          </w:tcPr>
          <w:p w:rsidR="0091596A" w:rsidRPr="00032EA9" w:rsidRDefault="0091596A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119</w:t>
            </w:r>
          </w:p>
        </w:tc>
        <w:tc>
          <w:tcPr>
            <w:tcW w:w="0" w:type="auto"/>
          </w:tcPr>
          <w:p w:rsidR="0091596A" w:rsidRPr="00032EA9" w:rsidRDefault="00B0320C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 xml:space="preserve">Tipo de </w:t>
            </w:r>
            <w:proofErr w:type="gramStart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dados&lt;</w:t>
            </w:r>
            <w:proofErr w:type="gramEnd"/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&gt;esperado, P2/3</w:t>
            </w:r>
          </w:p>
        </w:tc>
      </w:tr>
      <w:tr w:rsidR="0091596A" w:rsidRPr="00032EA9" w:rsidTr="00032EA9">
        <w:tc>
          <w:tcPr>
            <w:tcW w:w="0" w:type="auto"/>
          </w:tcPr>
          <w:p w:rsidR="0091596A" w:rsidRPr="00032EA9" w:rsidRDefault="0091596A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032EA9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120</w:t>
            </w:r>
          </w:p>
        </w:tc>
        <w:tc>
          <w:tcPr>
            <w:tcW w:w="0" w:type="auto"/>
          </w:tcPr>
          <w:p w:rsidR="0091596A" w:rsidRPr="00032EA9" w:rsidRDefault="00B0320C">
            <w:pPr>
              <w:rPr>
                <w:rFonts w:ascii="Times New Roman" w:hAnsi="Times New Roman" w:cs="Times New Roman"/>
                <w:sz w:val="22"/>
                <w:szCs w:val="22"/>
                <w:lang w:val="pt-PT"/>
              </w:rPr>
            </w:pPr>
            <w:r w:rsidRPr="00B0320C">
              <w:rPr>
                <w:rFonts w:ascii="Times New Roman" w:hAnsi="Times New Roman" w:cs="Times New Roman"/>
                <w:sz w:val="22"/>
                <w:szCs w:val="22"/>
                <w:lang w:val="pt-PT"/>
              </w:rPr>
              <w:t>Reservado</w:t>
            </w:r>
          </w:p>
        </w:tc>
      </w:tr>
    </w:tbl>
    <w:p w:rsidR="00032EA9" w:rsidRDefault="00032EA9" w:rsidP="001949C7">
      <w:pPr>
        <w:pStyle w:val="Heading1"/>
        <w:rPr>
          <w:rFonts w:ascii="Helvetica" w:hAnsi="Helvetica"/>
          <w:color w:val="005041"/>
        </w:rPr>
      </w:pPr>
    </w:p>
    <w:p w:rsidR="00966AB7" w:rsidRDefault="00966AB7">
      <w:r>
        <w:br w:type="page"/>
      </w:r>
    </w:p>
    <w:p w:rsidR="001949C7" w:rsidRPr="00F46594" w:rsidRDefault="009A302F" w:rsidP="001949C7">
      <w:pPr>
        <w:pStyle w:val="Heading1"/>
        <w:rPr>
          <w:rFonts w:ascii="Helvetica" w:hAnsi="Helvetica"/>
          <w:color w:val="005041"/>
        </w:rPr>
      </w:pPr>
      <w:r>
        <w:rPr>
          <w:rFonts w:ascii="Helvetica" w:hAnsi="Helvetica"/>
          <w:color w:val="005041"/>
        </w:rPr>
        <w:lastRenderedPageBreak/>
        <w:t>Descrição de Ficheiros</w:t>
      </w:r>
      <w:bookmarkEnd w:id="5"/>
    </w:p>
    <w:p w:rsidR="0074696A" w:rsidRDefault="0074696A" w:rsidP="00706CE1">
      <w:pPr>
        <w:pStyle w:val="Heading1"/>
        <w:numPr>
          <w:ilvl w:val="0"/>
          <w:numId w:val="14"/>
        </w:numPr>
        <w:jc w:val="both"/>
        <w:rPr>
          <w:rFonts w:ascii="Helvetica-BoldOblique" w:hAnsi="Helvetica-BoldOblique" w:cs="Helvetica-BoldOblique"/>
          <w:b w:val="0"/>
          <w:bCs w:val="0"/>
          <w:i/>
          <w:iCs/>
          <w:sz w:val="23"/>
          <w:szCs w:val="23"/>
        </w:rPr>
      </w:pPr>
      <w:bookmarkStart w:id="6" w:name="_Toc241401598"/>
      <w:r>
        <w:rPr>
          <w:rFonts w:ascii="Helvetica-BoldOblique" w:hAnsi="Helvetica-BoldOblique" w:cs="Helvetica-BoldOblique"/>
          <w:b w:val="0"/>
          <w:bCs w:val="0"/>
          <w:i/>
          <w:iCs/>
          <w:sz w:val="23"/>
          <w:szCs w:val="23"/>
        </w:rPr>
        <w:t>Ficheiro ELCB – Emissão Lógica de Cartões Bancários</w:t>
      </w:r>
    </w:p>
    <w:p w:rsidR="00706CE1" w:rsidRDefault="00706CE1" w:rsidP="00706CE1">
      <w:pPr>
        <w:autoSpaceDE w:val="0"/>
        <w:autoSpaceDN w:val="0"/>
        <w:adjustRightInd w:val="0"/>
        <w:jc w:val="both"/>
        <w:rPr>
          <w:color w:val="000000"/>
        </w:rPr>
      </w:pPr>
    </w:p>
    <w:p w:rsidR="00706CE1" w:rsidRPr="00706CE1" w:rsidRDefault="00706CE1" w:rsidP="00706CE1">
      <w:pPr>
        <w:autoSpaceDE w:val="0"/>
        <w:autoSpaceDN w:val="0"/>
        <w:adjustRightInd w:val="0"/>
        <w:jc w:val="both"/>
        <w:rPr>
          <w:color w:val="000000"/>
        </w:rPr>
      </w:pPr>
      <w:r w:rsidRPr="00706CE1">
        <w:rPr>
          <w:color w:val="000000"/>
        </w:rPr>
        <w:t>O formato do registo é fixo, com o comprimento de 455 bytes.</w:t>
      </w:r>
    </w:p>
    <w:p w:rsidR="00706CE1" w:rsidRPr="00706CE1" w:rsidRDefault="00706CE1" w:rsidP="00706CE1">
      <w:pPr>
        <w:autoSpaceDE w:val="0"/>
        <w:autoSpaceDN w:val="0"/>
        <w:adjustRightInd w:val="0"/>
        <w:jc w:val="both"/>
        <w:rPr>
          <w:color w:val="000000"/>
        </w:rPr>
      </w:pPr>
      <w:r w:rsidRPr="00706CE1">
        <w:rPr>
          <w:color w:val="000000"/>
        </w:rPr>
        <w:t>Tipos de registo:</w:t>
      </w:r>
    </w:p>
    <w:p w:rsidR="00706CE1" w:rsidRPr="00706CE1" w:rsidRDefault="00706CE1" w:rsidP="00706CE1">
      <w:pPr>
        <w:pStyle w:val="ListParagraph"/>
        <w:numPr>
          <w:ilvl w:val="0"/>
          <w:numId w:val="15"/>
        </w:numPr>
        <w:autoSpaceDE w:val="0"/>
        <w:autoSpaceDN w:val="0"/>
        <w:adjustRightInd w:val="0"/>
        <w:jc w:val="both"/>
        <w:rPr>
          <w:color w:val="000000"/>
        </w:rPr>
      </w:pPr>
      <w:r w:rsidRPr="00706CE1">
        <w:rPr>
          <w:color w:val="000000"/>
        </w:rPr>
        <w:t xml:space="preserve">O registo de </w:t>
      </w:r>
      <w:proofErr w:type="spellStart"/>
      <w:r w:rsidRPr="00706CE1">
        <w:rPr>
          <w:i/>
          <w:iCs/>
          <w:color w:val="000000"/>
        </w:rPr>
        <w:t>Header</w:t>
      </w:r>
      <w:proofErr w:type="spellEnd"/>
      <w:r w:rsidRPr="00706CE1">
        <w:rPr>
          <w:i/>
          <w:iCs/>
          <w:color w:val="000000"/>
        </w:rPr>
        <w:t xml:space="preserve"> </w:t>
      </w:r>
      <w:r w:rsidRPr="00706CE1">
        <w:rPr>
          <w:color w:val="000000"/>
        </w:rPr>
        <w:t>do ficheiro " FIC_REGCOD =0";</w:t>
      </w:r>
    </w:p>
    <w:p w:rsidR="00706CE1" w:rsidRPr="00706CE1" w:rsidRDefault="00706CE1" w:rsidP="00706CE1">
      <w:pPr>
        <w:pStyle w:val="ListParagraph"/>
        <w:numPr>
          <w:ilvl w:val="0"/>
          <w:numId w:val="15"/>
        </w:numPr>
        <w:autoSpaceDE w:val="0"/>
        <w:autoSpaceDN w:val="0"/>
        <w:adjustRightInd w:val="0"/>
        <w:jc w:val="both"/>
        <w:rPr>
          <w:color w:val="000000"/>
        </w:rPr>
      </w:pPr>
      <w:r w:rsidRPr="00706CE1">
        <w:rPr>
          <w:color w:val="000000"/>
        </w:rPr>
        <w:t>O registo de Detalhe " FIC_REGCOD =1" – Registo de parâmetros de emissão</w:t>
      </w:r>
      <w:r>
        <w:rPr>
          <w:color w:val="000000"/>
        </w:rPr>
        <w:t xml:space="preserve"> </w:t>
      </w:r>
      <w:r w:rsidRPr="00706CE1">
        <w:rPr>
          <w:color w:val="000000"/>
        </w:rPr>
        <w:t>comuns a todos os cartões;</w:t>
      </w:r>
    </w:p>
    <w:p w:rsidR="00706CE1" w:rsidRPr="00706CE1" w:rsidRDefault="00706CE1" w:rsidP="00706CE1">
      <w:pPr>
        <w:pStyle w:val="ListParagraph"/>
        <w:numPr>
          <w:ilvl w:val="0"/>
          <w:numId w:val="15"/>
        </w:numPr>
        <w:autoSpaceDE w:val="0"/>
        <w:autoSpaceDN w:val="0"/>
        <w:adjustRightInd w:val="0"/>
        <w:jc w:val="both"/>
        <w:rPr>
          <w:color w:val="000000"/>
        </w:rPr>
      </w:pPr>
      <w:r w:rsidRPr="00706CE1">
        <w:rPr>
          <w:color w:val="000000"/>
        </w:rPr>
        <w:t>O registo de Detalhe " FIC_REGCOD =2" – Registo com os dados lógicos do cartão</w:t>
      </w:r>
      <w:r>
        <w:rPr>
          <w:color w:val="000000"/>
        </w:rPr>
        <w:t xml:space="preserve"> </w:t>
      </w:r>
      <w:r w:rsidRPr="00706CE1">
        <w:rPr>
          <w:color w:val="000000"/>
        </w:rPr>
        <w:t>a emitir;</w:t>
      </w:r>
    </w:p>
    <w:p w:rsidR="00706CE1" w:rsidRPr="00706CE1" w:rsidRDefault="00706CE1" w:rsidP="00706CE1">
      <w:pPr>
        <w:pStyle w:val="ListParagraph"/>
        <w:numPr>
          <w:ilvl w:val="0"/>
          <w:numId w:val="15"/>
        </w:numPr>
        <w:autoSpaceDE w:val="0"/>
        <w:autoSpaceDN w:val="0"/>
        <w:adjustRightInd w:val="0"/>
        <w:jc w:val="both"/>
        <w:rPr>
          <w:color w:val="000000"/>
        </w:rPr>
      </w:pPr>
      <w:r w:rsidRPr="00706CE1">
        <w:rPr>
          <w:color w:val="000000"/>
        </w:rPr>
        <w:t>O registo de Detalhe " FIC_REGCOD =3" – Registo com os dados de endereçamento, necessário para as cartas de PIN;</w:t>
      </w:r>
    </w:p>
    <w:p w:rsidR="00706CE1" w:rsidRPr="00706CE1" w:rsidRDefault="00706CE1" w:rsidP="00706CE1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both"/>
      </w:pPr>
      <w:r w:rsidRPr="00706CE1">
        <w:t>O registo de Detalhe " FIC_REGCOD =4" – Registo com os dados discricionários;</w:t>
      </w:r>
    </w:p>
    <w:p w:rsidR="00706CE1" w:rsidRPr="00706CE1" w:rsidRDefault="00706CE1" w:rsidP="00706CE1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both"/>
        <w:rPr>
          <w:color w:val="000000"/>
        </w:rPr>
      </w:pPr>
      <w:r w:rsidRPr="00706CE1">
        <w:rPr>
          <w:color w:val="000000"/>
        </w:rPr>
        <w:t xml:space="preserve">O registo de </w:t>
      </w:r>
      <w:r w:rsidRPr="00706CE1">
        <w:rPr>
          <w:i/>
          <w:iCs/>
          <w:color w:val="000000"/>
        </w:rPr>
        <w:t xml:space="preserve">Trailer </w:t>
      </w:r>
      <w:r w:rsidRPr="00706CE1">
        <w:rPr>
          <w:color w:val="000000"/>
        </w:rPr>
        <w:t>" FIC_REGCOD =9".</w:t>
      </w:r>
    </w:p>
    <w:p w:rsidR="00706CE1" w:rsidRDefault="00706CE1" w:rsidP="00706CE1">
      <w:pPr>
        <w:jc w:val="both"/>
      </w:pPr>
    </w:p>
    <w:tbl>
      <w:tblPr>
        <w:tblStyle w:val="TableGrid"/>
        <w:tblW w:w="9962" w:type="dxa"/>
        <w:tblLook w:val="04A0" w:firstRow="1" w:lastRow="0" w:firstColumn="1" w:lastColumn="0" w:noHBand="0" w:noVBand="1"/>
      </w:tblPr>
      <w:tblGrid>
        <w:gridCol w:w="1897"/>
        <w:gridCol w:w="863"/>
        <w:gridCol w:w="623"/>
        <w:gridCol w:w="663"/>
        <w:gridCol w:w="5916"/>
      </w:tblGrid>
      <w:tr w:rsidR="003248C6" w:rsidTr="0030417B">
        <w:trPr>
          <w:trHeight w:val="276"/>
        </w:trPr>
        <w:tc>
          <w:tcPr>
            <w:tcW w:w="1897" w:type="dxa"/>
            <w:shd w:val="clear" w:color="auto" w:fill="8DB3E2" w:themeFill="text2" w:themeFillTint="66"/>
          </w:tcPr>
          <w:p w:rsidR="00F377E8" w:rsidRDefault="00F377E8" w:rsidP="00706CE1">
            <w:pPr>
              <w:jc w:val="both"/>
            </w:pPr>
            <w:r>
              <w:t>Campo</w:t>
            </w:r>
          </w:p>
        </w:tc>
        <w:tc>
          <w:tcPr>
            <w:tcW w:w="863" w:type="dxa"/>
            <w:shd w:val="clear" w:color="auto" w:fill="8DB3E2" w:themeFill="text2" w:themeFillTint="66"/>
          </w:tcPr>
          <w:p w:rsidR="00F377E8" w:rsidRDefault="00F377E8" w:rsidP="00706CE1">
            <w:pPr>
              <w:jc w:val="both"/>
            </w:pPr>
            <w:proofErr w:type="spellStart"/>
            <w:r>
              <w:t>Comp</w:t>
            </w:r>
            <w:proofErr w:type="spellEnd"/>
            <w:r>
              <w:t>.</w:t>
            </w:r>
          </w:p>
        </w:tc>
        <w:tc>
          <w:tcPr>
            <w:tcW w:w="623" w:type="dxa"/>
            <w:shd w:val="clear" w:color="auto" w:fill="8DB3E2" w:themeFill="text2" w:themeFillTint="66"/>
          </w:tcPr>
          <w:p w:rsidR="00F377E8" w:rsidRDefault="00F377E8" w:rsidP="00706CE1">
            <w:pPr>
              <w:jc w:val="both"/>
            </w:pPr>
            <w:proofErr w:type="spellStart"/>
            <w:r>
              <w:t>Pos</w:t>
            </w:r>
            <w:proofErr w:type="spellEnd"/>
            <w:r>
              <w:t>.</w:t>
            </w:r>
          </w:p>
        </w:tc>
        <w:tc>
          <w:tcPr>
            <w:tcW w:w="663" w:type="dxa"/>
            <w:shd w:val="clear" w:color="auto" w:fill="8DB3E2" w:themeFill="text2" w:themeFillTint="66"/>
          </w:tcPr>
          <w:p w:rsidR="00F377E8" w:rsidRDefault="00F377E8" w:rsidP="00706CE1">
            <w:pPr>
              <w:jc w:val="both"/>
            </w:pPr>
            <w:proofErr w:type="spellStart"/>
            <w:r>
              <w:t>Rep</w:t>
            </w:r>
            <w:proofErr w:type="spellEnd"/>
            <w:r>
              <w:t>.</w:t>
            </w:r>
          </w:p>
        </w:tc>
        <w:tc>
          <w:tcPr>
            <w:tcW w:w="5916" w:type="dxa"/>
            <w:shd w:val="clear" w:color="auto" w:fill="8DB3E2" w:themeFill="text2" w:themeFillTint="66"/>
          </w:tcPr>
          <w:p w:rsidR="00F377E8" w:rsidRDefault="00F377E8" w:rsidP="00706CE1">
            <w:pPr>
              <w:jc w:val="both"/>
            </w:pPr>
            <w:r>
              <w:t>Observações</w:t>
            </w:r>
          </w:p>
        </w:tc>
      </w:tr>
      <w:tr w:rsidR="00466550" w:rsidTr="0030417B">
        <w:trPr>
          <w:trHeight w:val="276"/>
        </w:trPr>
        <w:tc>
          <w:tcPr>
            <w:tcW w:w="9962" w:type="dxa"/>
            <w:gridSpan w:val="5"/>
            <w:vAlign w:val="center"/>
          </w:tcPr>
          <w:p w:rsidR="00466550" w:rsidRPr="00466550" w:rsidRDefault="00466550" w:rsidP="00C014EF">
            <w:pPr>
              <w:contextualSpacing/>
              <w:rPr>
                <w:b/>
                <w:sz w:val="20"/>
                <w:szCs w:val="20"/>
                <w:u w:val="single"/>
              </w:rPr>
            </w:pPr>
            <w:proofErr w:type="spellStart"/>
            <w:r w:rsidRPr="00466550">
              <w:rPr>
                <w:b/>
                <w:sz w:val="20"/>
                <w:szCs w:val="20"/>
                <w:u w:val="single"/>
              </w:rPr>
              <w:t>Header</w:t>
            </w:r>
            <w:proofErr w:type="spellEnd"/>
          </w:p>
        </w:tc>
      </w:tr>
      <w:tr w:rsidR="003248C6" w:rsidTr="0030417B">
        <w:trPr>
          <w:trHeight w:val="276"/>
        </w:trPr>
        <w:tc>
          <w:tcPr>
            <w:tcW w:w="1897" w:type="dxa"/>
            <w:vAlign w:val="center"/>
          </w:tcPr>
          <w:p w:rsidR="00F377E8" w:rsidRPr="00C014EF" w:rsidRDefault="00F377E8" w:rsidP="00C014EF">
            <w:pPr>
              <w:contextualSpacing/>
              <w:rPr>
                <w:sz w:val="18"/>
                <w:szCs w:val="18"/>
              </w:rPr>
            </w:pPr>
            <w:r w:rsidRPr="00C014EF">
              <w:rPr>
                <w:sz w:val="18"/>
                <w:szCs w:val="18"/>
                <w:lang w:val="en-US"/>
              </w:rPr>
              <w:t>FIC_REGCOD</w:t>
            </w:r>
          </w:p>
        </w:tc>
        <w:tc>
          <w:tcPr>
            <w:tcW w:w="8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377E8" w:rsidRPr="00C014EF" w:rsidRDefault="00C014EF" w:rsidP="00C014EF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3248C6" w:rsidTr="0030417B">
        <w:trPr>
          <w:trHeight w:val="276"/>
        </w:trPr>
        <w:tc>
          <w:tcPr>
            <w:tcW w:w="1897" w:type="dxa"/>
            <w:vAlign w:val="center"/>
          </w:tcPr>
          <w:p w:rsidR="00F377E8" w:rsidRPr="00C014EF" w:rsidRDefault="00C014EF" w:rsidP="00C014EF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C014EF">
              <w:rPr>
                <w:sz w:val="18"/>
                <w:szCs w:val="18"/>
                <w:lang w:val="en-US"/>
              </w:rPr>
              <w:t>FIC_APL_ID1</w:t>
            </w:r>
          </w:p>
        </w:tc>
        <w:tc>
          <w:tcPr>
            <w:tcW w:w="8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6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F377E8" w:rsidRPr="00C014EF" w:rsidRDefault="00C014EF" w:rsidP="00C014EF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=’M’</w:t>
            </w:r>
          </w:p>
        </w:tc>
      </w:tr>
      <w:tr w:rsidR="003248C6" w:rsidTr="0030417B">
        <w:trPr>
          <w:trHeight w:val="276"/>
        </w:trPr>
        <w:tc>
          <w:tcPr>
            <w:tcW w:w="1897" w:type="dxa"/>
            <w:vAlign w:val="center"/>
          </w:tcPr>
          <w:p w:rsidR="00F377E8" w:rsidRPr="00C014EF" w:rsidRDefault="00C014EF" w:rsidP="00C014EF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C014EF">
              <w:rPr>
                <w:sz w:val="18"/>
                <w:szCs w:val="18"/>
                <w:lang w:val="en-US"/>
              </w:rPr>
              <w:t>FIC_NOMN01</w:t>
            </w:r>
          </w:p>
        </w:tc>
        <w:tc>
          <w:tcPr>
            <w:tcW w:w="8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62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6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F377E8" w:rsidRPr="00C014EF" w:rsidRDefault="00C014EF" w:rsidP="00C014EF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=’ELCB’</w:t>
            </w:r>
          </w:p>
        </w:tc>
      </w:tr>
      <w:tr w:rsidR="003248C6" w:rsidTr="0030417B">
        <w:trPr>
          <w:trHeight w:val="276"/>
        </w:trPr>
        <w:tc>
          <w:tcPr>
            <w:tcW w:w="1897" w:type="dxa"/>
            <w:vAlign w:val="center"/>
          </w:tcPr>
          <w:p w:rsidR="00F377E8" w:rsidRPr="00C014EF" w:rsidRDefault="00C014EF" w:rsidP="00C014EF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C014EF">
              <w:rPr>
                <w:sz w:val="18"/>
                <w:szCs w:val="18"/>
                <w:lang w:val="en-US"/>
              </w:rPr>
              <w:t>FIC_VER</w:t>
            </w:r>
          </w:p>
        </w:tc>
        <w:tc>
          <w:tcPr>
            <w:tcW w:w="8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6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377E8" w:rsidRPr="00C014EF" w:rsidRDefault="00C014EF" w:rsidP="00C014EF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=00</w:t>
            </w:r>
          </w:p>
        </w:tc>
      </w:tr>
      <w:tr w:rsidR="003248C6" w:rsidTr="0030417B">
        <w:trPr>
          <w:trHeight w:val="276"/>
        </w:trPr>
        <w:tc>
          <w:tcPr>
            <w:tcW w:w="1897" w:type="dxa"/>
            <w:vAlign w:val="center"/>
          </w:tcPr>
          <w:p w:rsidR="00F377E8" w:rsidRPr="00C014EF" w:rsidRDefault="00C014EF" w:rsidP="00C014EF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C014EF">
              <w:rPr>
                <w:sz w:val="18"/>
                <w:szCs w:val="18"/>
                <w:lang w:val="en-US"/>
              </w:rPr>
              <w:t>BAN_COD</w:t>
            </w:r>
          </w:p>
        </w:tc>
        <w:tc>
          <w:tcPr>
            <w:tcW w:w="8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62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6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377E8" w:rsidRPr="00C014EF" w:rsidRDefault="00C014EF" w:rsidP="00C014EF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=0848</w:t>
            </w:r>
          </w:p>
        </w:tc>
      </w:tr>
      <w:tr w:rsidR="003248C6" w:rsidTr="0030417B">
        <w:trPr>
          <w:trHeight w:val="276"/>
        </w:trPr>
        <w:tc>
          <w:tcPr>
            <w:tcW w:w="1897" w:type="dxa"/>
            <w:vAlign w:val="center"/>
          </w:tcPr>
          <w:p w:rsidR="00F377E8" w:rsidRPr="00C014EF" w:rsidRDefault="00C014EF" w:rsidP="00C014EF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C014EF">
              <w:rPr>
                <w:sz w:val="18"/>
                <w:szCs w:val="18"/>
                <w:lang w:val="en-US"/>
              </w:rPr>
              <w:t>BAN_CPD</w:t>
            </w:r>
          </w:p>
        </w:tc>
        <w:tc>
          <w:tcPr>
            <w:tcW w:w="8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6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377E8" w:rsidRPr="00C014EF" w:rsidRDefault="00C014EF" w:rsidP="00C014EF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=1</w:t>
            </w:r>
          </w:p>
        </w:tc>
      </w:tr>
      <w:tr w:rsidR="003248C6" w:rsidTr="0030417B">
        <w:trPr>
          <w:trHeight w:val="276"/>
        </w:trPr>
        <w:tc>
          <w:tcPr>
            <w:tcW w:w="1897" w:type="dxa"/>
            <w:vAlign w:val="center"/>
          </w:tcPr>
          <w:p w:rsidR="00F377E8" w:rsidRPr="00C014EF" w:rsidRDefault="00C014EF" w:rsidP="00C014EF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C014EF">
              <w:rPr>
                <w:sz w:val="18"/>
                <w:szCs w:val="18"/>
                <w:lang w:val="en-US"/>
              </w:rPr>
              <w:t>FIC_SEQN01</w:t>
            </w:r>
          </w:p>
        </w:tc>
        <w:tc>
          <w:tcPr>
            <w:tcW w:w="8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62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</w:t>
            </w:r>
          </w:p>
        </w:tc>
        <w:tc>
          <w:tcPr>
            <w:tcW w:w="6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377E8" w:rsidRPr="00C014EF" w:rsidRDefault="00C014EF" w:rsidP="00C014EF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=AAAAMMDDSSS</w:t>
            </w:r>
          </w:p>
        </w:tc>
      </w:tr>
      <w:tr w:rsidR="003248C6" w:rsidTr="0030417B">
        <w:trPr>
          <w:trHeight w:val="276"/>
        </w:trPr>
        <w:tc>
          <w:tcPr>
            <w:tcW w:w="1897" w:type="dxa"/>
            <w:vAlign w:val="center"/>
          </w:tcPr>
          <w:p w:rsidR="00F377E8" w:rsidRPr="00C014EF" w:rsidRDefault="00C014EF" w:rsidP="00C014EF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C014EF">
              <w:rPr>
                <w:sz w:val="18"/>
                <w:szCs w:val="18"/>
                <w:lang w:val="en-US"/>
              </w:rPr>
              <w:t>FIC_SEQN01_ULT</w:t>
            </w:r>
          </w:p>
        </w:tc>
        <w:tc>
          <w:tcPr>
            <w:tcW w:w="8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62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  <w:tc>
          <w:tcPr>
            <w:tcW w:w="6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377E8" w:rsidRPr="00C014EF" w:rsidRDefault="00C014EF" w:rsidP="00C014EF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=AAAAMMDDSSS</w:t>
            </w:r>
          </w:p>
        </w:tc>
      </w:tr>
      <w:tr w:rsidR="003248C6" w:rsidTr="0030417B">
        <w:trPr>
          <w:trHeight w:val="276"/>
        </w:trPr>
        <w:tc>
          <w:tcPr>
            <w:tcW w:w="1897" w:type="dxa"/>
            <w:vAlign w:val="center"/>
          </w:tcPr>
          <w:p w:rsidR="00F377E8" w:rsidRPr="00C014EF" w:rsidRDefault="00C014EF" w:rsidP="00C014EF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C014EF">
              <w:rPr>
                <w:sz w:val="18"/>
                <w:szCs w:val="18"/>
                <w:lang w:val="en-US"/>
              </w:rPr>
              <w:t>EXT_MOECOD</w:t>
            </w:r>
          </w:p>
        </w:tc>
        <w:tc>
          <w:tcPr>
            <w:tcW w:w="8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62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</w:t>
            </w:r>
          </w:p>
        </w:tc>
        <w:tc>
          <w:tcPr>
            <w:tcW w:w="6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377E8" w:rsidRPr="00C014EF" w:rsidRDefault="00466550" w:rsidP="00C014EF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=978</w:t>
            </w:r>
          </w:p>
        </w:tc>
      </w:tr>
      <w:tr w:rsidR="003248C6" w:rsidTr="0030417B">
        <w:trPr>
          <w:trHeight w:val="276"/>
        </w:trPr>
        <w:tc>
          <w:tcPr>
            <w:tcW w:w="1897" w:type="dxa"/>
            <w:vAlign w:val="center"/>
          </w:tcPr>
          <w:p w:rsidR="00F377E8" w:rsidRPr="00C014EF" w:rsidRDefault="00C014EF" w:rsidP="00C014EF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C014EF">
              <w:rPr>
                <w:sz w:val="18"/>
                <w:szCs w:val="18"/>
                <w:lang w:val="en-US"/>
              </w:rPr>
              <w:t>EXT_CTYCOD</w:t>
            </w:r>
          </w:p>
        </w:tc>
        <w:tc>
          <w:tcPr>
            <w:tcW w:w="8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62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</w:t>
            </w:r>
          </w:p>
        </w:tc>
        <w:tc>
          <w:tcPr>
            <w:tcW w:w="6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377E8" w:rsidRPr="00C014EF" w:rsidRDefault="00466550" w:rsidP="00C014EF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=620</w:t>
            </w:r>
          </w:p>
        </w:tc>
      </w:tr>
      <w:tr w:rsidR="003248C6" w:rsidTr="0030417B">
        <w:trPr>
          <w:trHeight w:val="276"/>
        </w:trPr>
        <w:tc>
          <w:tcPr>
            <w:tcW w:w="1897" w:type="dxa"/>
            <w:vAlign w:val="center"/>
          </w:tcPr>
          <w:p w:rsidR="00F377E8" w:rsidRPr="00C014EF" w:rsidRDefault="00C014EF" w:rsidP="00C014EF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C014EF">
              <w:rPr>
                <w:sz w:val="18"/>
                <w:szCs w:val="18"/>
              </w:rPr>
              <w:t>FIC_VALDAT</w:t>
            </w:r>
          </w:p>
        </w:tc>
        <w:tc>
          <w:tcPr>
            <w:tcW w:w="8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62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42</w:t>
            </w:r>
          </w:p>
        </w:tc>
        <w:tc>
          <w:tcPr>
            <w:tcW w:w="6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377E8" w:rsidRPr="00C014EF" w:rsidRDefault="00466550" w:rsidP="00C014EF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=00000000</w:t>
            </w:r>
          </w:p>
        </w:tc>
      </w:tr>
      <w:tr w:rsidR="003248C6" w:rsidTr="0030417B">
        <w:trPr>
          <w:trHeight w:val="276"/>
        </w:trPr>
        <w:tc>
          <w:tcPr>
            <w:tcW w:w="1897" w:type="dxa"/>
            <w:vAlign w:val="center"/>
          </w:tcPr>
          <w:p w:rsidR="00F377E8" w:rsidRPr="00C014EF" w:rsidRDefault="00C014EF" w:rsidP="00C014EF">
            <w:pPr>
              <w:jc w:val="both"/>
              <w:rPr>
                <w:sz w:val="18"/>
                <w:szCs w:val="18"/>
              </w:rPr>
            </w:pPr>
            <w:proofErr w:type="spellStart"/>
            <w:r w:rsidRPr="00C014EF">
              <w:rPr>
                <w:sz w:val="18"/>
                <w:szCs w:val="18"/>
              </w:rPr>
              <w:t>Filler</w:t>
            </w:r>
            <w:proofErr w:type="spellEnd"/>
          </w:p>
        </w:tc>
        <w:tc>
          <w:tcPr>
            <w:tcW w:w="8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406</w:t>
            </w:r>
          </w:p>
        </w:tc>
        <w:tc>
          <w:tcPr>
            <w:tcW w:w="62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</w:t>
            </w:r>
          </w:p>
        </w:tc>
        <w:tc>
          <w:tcPr>
            <w:tcW w:w="663" w:type="dxa"/>
            <w:vAlign w:val="center"/>
          </w:tcPr>
          <w:p w:rsidR="00F377E8" w:rsidRPr="00C014EF" w:rsidRDefault="00C014EF" w:rsidP="00C014EF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F377E8" w:rsidRPr="00C014EF" w:rsidRDefault="00F377E8" w:rsidP="00C014EF">
            <w:pPr>
              <w:contextualSpacing/>
              <w:rPr>
                <w:sz w:val="18"/>
                <w:szCs w:val="18"/>
              </w:rPr>
            </w:pPr>
          </w:p>
        </w:tc>
      </w:tr>
      <w:tr w:rsidR="00C014EF" w:rsidTr="0030417B">
        <w:trPr>
          <w:trHeight w:val="276"/>
        </w:trPr>
        <w:tc>
          <w:tcPr>
            <w:tcW w:w="2760" w:type="dxa"/>
            <w:gridSpan w:val="2"/>
            <w:vAlign w:val="center"/>
          </w:tcPr>
          <w:p w:rsidR="00C014EF" w:rsidRPr="00C014EF" w:rsidRDefault="00C014EF" w:rsidP="00C014EF">
            <w:pPr>
              <w:contextualSpacing/>
              <w:jc w:val="right"/>
              <w:rPr>
                <w:sz w:val="18"/>
                <w:szCs w:val="18"/>
              </w:rPr>
            </w:pPr>
            <w:r w:rsidRPr="00C014EF">
              <w:rPr>
                <w:sz w:val="18"/>
                <w:szCs w:val="18"/>
              </w:rPr>
              <w:t>Total</w:t>
            </w:r>
          </w:p>
        </w:tc>
        <w:tc>
          <w:tcPr>
            <w:tcW w:w="623" w:type="dxa"/>
            <w:vAlign w:val="center"/>
          </w:tcPr>
          <w:p w:rsidR="00C014EF" w:rsidRPr="00C014EF" w:rsidRDefault="00C014EF" w:rsidP="00C014EF">
            <w:pPr>
              <w:contextualSpacing/>
              <w:rPr>
                <w:sz w:val="18"/>
                <w:szCs w:val="18"/>
              </w:rPr>
            </w:pPr>
            <w:r w:rsidRPr="00C014EF">
              <w:rPr>
                <w:sz w:val="18"/>
                <w:szCs w:val="18"/>
              </w:rPr>
              <w:t>455</w:t>
            </w:r>
          </w:p>
        </w:tc>
        <w:tc>
          <w:tcPr>
            <w:tcW w:w="6579" w:type="dxa"/>
            <w:gridSpan w:val="2"/>
            <w:vAlign w:val="center"/>
          </w:tcPr>
          <w:p w:rsidR="00C014EF" w:rsidRPr="00C014EF" w:rsidRDefault="00C014EF" w:rsidP="00C014EF">
            <w:pPr>
              <w:contextualSpacing/>
              <w:rPr>
                <w:sz w:val="18"/>
                <w:szCs w:val="18"/>
              </w:rPr>
            </w:pPr>
          </w:p>
        </w:tc>
      </w:tr>
      <w:tr w:rsidR="00466550" w:rsidTr="0030417B">
        <w:trPr>
          <w:trHeight w:val="276"/>
        </w:trPr>
        <w:tc>
          <w:tcPr>
            <w:tcW w:w="9962" w:type="dxa"/>
            <w:gridSpan w:val="5"/>
            <w:vAlign w:val="center"/>
          </w:tcPr>
          <w:p w:rsidR="00466550" w:rsidRPr="0079628A" w:rsidRDefault="00466550" w:rsidP="003248C6">
            <w:pPr>
              <w:contextualSpacing/>
              <w:rPr>
                <w:b/>
                <w:sz w:val="20"/>
                <w:szCs w:val="20"/>
                <w:u w:val="single"/>
              </w:rPr>
            </w:pPr>
            <w:r w:rsidRPr="0079628A">
              <w:rPr>
                <w:b/>
                <w:bCs/>
                <w:sz w:val="20"/>
                <w:szCs w:val="20"/>
                <w:u w:val="single"/>
              </w:rPr>
              <w:t>Registo de Detalhe 1 (Parâmetros)</w:t>
            </w:r>
          </w:p>
        </w:tc>
      </w:tr>
      <w:tr w:rsidR="00BC423A" w:rsidRPr="00BC423A" w:rsidTr="0030417B">
        <w:trPr>
          <w:trHeight w:val="276"/>
        </w:trPr>
        <w:tc>
          <w:tcPr>
            <w:tcW w:w="1897" w:type="dxa"/>
          </w:tcPr>
          <w:p w:rsidR="00BC423A" w:rsidRPr="00BC423A" w:rsidRDefault="00BC423A" w:rsidP="00BC423A">
            <w:pPr>
              <w:rPr>
                <w:color w:val="000000"/>
                <w:sz w:val="18"/>
                <w:szCs w:val="18"/>
              </w:rPr>
            </w:pPr>
            <w:r w:rsidRPr="00BC423A">
              <w:rPr>
                <w:color w:val="000000"/>
                <w:sz w:val="18"/>
                <w:szCs w:val="18"/>
              </w:rPr>
              <w:t>FIC_REGCOD</w:t>
            </w:r>
          </w:p>
        </w:tc>
        <w:tc>
          <w:tcPr>
            <w:tcW w:w="863" w:type="dxa"/>
          </w:tcPr>
          <w:p w:rsidR="00BC423A" w:rsidRPr="00BC423A" w:rsidRDefault="00BC423A" w:rsidP="00BC423A">
            <w:pPr>
              <w:jc w:val="center"/>
              <w:rPr>
                <w:color w:val="000000"/>
                <w:sz w:val="18"/>
                <w:szCs w:val="18"/>
              </w:rPr>
            </w:pPr>
            <w:r w:rsidRPr="00BC423A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</w:tcPr>
          <w:p w:rsidR="00BC423A" w:rsidRPr="00BC423A" w:rsidRDefault="00BC423A" w:rsidP="00BC423A">
            <w:pPr>
              <w:jc w:val="center"/>
              <w:rPr>
                <w:color w:val="000000"/>
                <w:sz w:val="18"/>
                <w:szCs w:val="18"/>
              </w:rPr>
            </w:pPr>
            <w:r w:rsidRPr="00BC423A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63" w:type="dxa"/>
          </w:tcPr>
          <w:p w:rsidR="00BC423A" w:rsidRPr="00BC423A" w:rsidRDefault="00BC423A" w:rsidP="00BC423A">
            <w:pPr>
              <w:jc w:val="center"/>
              <w:rPr>
                <w:color w:val="000000"/>
                <w:sz w:val="18"/>
                <w:szCs w:val="18"/>
              </w:rPr>
            </w:pPr>
            <w:r w:rsidRPr="00BC423A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</w:tcPr>
          <w:p w:rsidR="00BC423A" w:rsidRPr="00BC423A" w:rsidRDefault="00BC423A" w:rsidP="00BC423A">
            <w:pPr>
              <w:rPr>
                <w:color w:val="000000"/>
                <w:sz w:val="18"/>
                <w:szCs w:val="18"/>
              </w:rPr>
            </w:pPr>
            <w:r w:rsidRPr="00BC423A">
              <w:rPr>
                <w:color w:val="000000"/>
                <w:sz w:val="18"/>
                <w:szCs w:val="18"/>
              </w:rPr>
              <w:t>=</w:t>
            </w:r>
            <w:r>
              <w:rPr>
                <w:color w:val="000000"/>
                <w:sz w:val="18"/>
                <w:szCs w:val="18"/>
              </w:rPr>
              <w:t>1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 w:rsidP="00BC423A">
            <w:pPr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BIN_NUM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BC423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BC423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BC423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 BIN do contrato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>
            <w:pPr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BIN_EXN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= </w:t>
            </w:r>
            <w:proofErr w:type="spellStart"/>
            <w:r>
              <w:rPr>
                <w:sz w:val="18"/>
                <w:szCs w:val="18"/>
              </w:rPr>
              <w:t>ExBIN</w:t>
            </w:r>
            <w:proofErr w:type="spellEnd"/>
            <w:r>
              <w:rPr>
                <w:sz w:val="18"/>
                <w:szCs w:val="18"/>
              </w:rPr>
              <w:t xml:space="preserve"> do contrato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>
            <w:pPr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CAR_COCCOD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3248C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=1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>
            <w:pPr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CAR_COCINT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3248C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=1 (=0 para cartões privativos e provisórios)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>
            <w:pPr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CAR_PINTIP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773F7E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=1 (=0 para cartões provisórios)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>
            <w:pPr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CAR_OBJPRD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773F7E" w:rsidRDefault="00BC423A" w:rsidP="009767EF">
            <w:pPr>
              <w:contextualSpacing/>
              <w:rPr>
                <w:sz w:val="18"/>
                <w:szCs w:val="18"/>
                <w:lang w:val="en-US"/>
              </w:rPr>
            </w:pPr>
            <w:r w:rsidRPr="00773F7E">
              <w:rPr>
                <w:sz w:val="18"/>
                <w:szCs w:val="18"/>
                <w:lang w:val="en-US"/>
              </w:rPr>
              <w:t>=</w:t>
            </w:r>
            <w:r w:rsidR="009767EF">
              <w:rPr>
                <w:sz w:val="18"/>
                <w:szCs w:val="18"/>
                <w:lang w:val="en-US"/>
              </w:rPr>
              <w:t>0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73F7E" w:rsidRDefault="00BC423A">
            <w:pPr>
              <w:rPr>
                <w:color w:val="000000"/>
                <w:sz w:val="18"/>
                <w:szCs w:val="18"/>
                <w:lang w:val="en-US"/>
              </w:rPr>
            </w:pPr>
            <w:r w:rsidRPr="00773F7E">
              <w:rPr>
                <w:color w:val="000000"/>
                <w:sz w:val="18"/>
                <w:szCs w:val="18"/>
                <w:lang w:val="en-US"/>
              </w:rPr>
              <w:t>CAR_PRSCOD</w:t>
            </w:r>
          </w:p>
        </w:tc>
        <w:tc>
          <w:tcPr>
            <w:tcW w:w="863" w:type="dxa"/>
            <w:vAlign w:val="bottom"/>
          </w:tcPr>
          <w:p w:rsidR="00BC423A" w:rsidRPr="00773F7E" w:rsidRDefault="00BC423A" w:rsidP="0079628A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773F7E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773F7E" w:rsidRDefault="00BC423A" w:rsidP="0079628A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773F7E">
              <w:rPr>
                <w:color w:val="000000"/>
                <w:sz w:val="18"/>
                <w:szCs w:val="18"/>
                <w:lang w:val="en-US"/>
              </w:rPr>
              <w:t>14</w:t>
            </w:r>
          </w:p>
        </w:tc>
        <w:tc>
          <w:tcPr>
            <w:tcW w:w="663" w:type="dxa"/>
            <w:vAlign w:val="bottom"/>
          </w:tcPr>
          <w:p w:rsidR="00BC423A" w:rsidRPr="00773F7E" w:rsidRDefault="00BC423A" w:rsidP="0079628A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773F7E">
              <w:rPr>
                <w:color w:val="000000"/>
                <w:sz w:val="18"/>
                <w:szCs w:val="18"/>
                <w:lang w:val="en-US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773F7E" w:rsidRDefault="003D155C" w:rsidP="009767EF">
            <w:pPr>
              <w:contextualSpacing/>
              <w:rPr>
                <w:sz w:val="18"/>
                <w:szCs w:val="18"/>
                <w:lang w:val="en-US"/>
              </w:rPr>
            </w:pPr>
            <w:r w:rsidRPr="00773F7E">
              <w:rPr>
                <w:sz w:val="18"/>
                <w:szCs w:val="18"/>
                <w:lang w:val="en-US"/>
              </w:rPr>
              <w:t>=</w:t>
            </w:r>
            <w:r w:rsidR="009767EF">
              <w:rPr>
                <w:sz w:val="18"/>
                <w:szCs w:val="18"/>
                <w:lang w:val="en-US"/>
              </w:rPr>
              <w:t>3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73F7E" w:rsidRDefault="00BC423A">
            <w:pPr>
              <w:rPr>
                <w:color w:val="000000"/>
                <w:sz w:val="18"/>
                <w:szCs w:val="18"/>
                <w:lang w:val="en-US"/>
              </w:rPr>
            </w:pPr>
            <w:r w:rsidRPr="00773F7E">
              <w:rPr>
                <w:color w:val="000000"/>
                <w:sz w:val="18"/>
                <w:szCs w:val="18"/>
                <w:lang w:val="en-US"/>
              </w:rPr>
              <w:t>CAR_TECCOD</w:t>
            </w:r>
          </w:p>
        </w:tc>
        <w:tc>
          <w:tcPr>
            <w:tcW w:w="863" w:type="dxa"/>
            <w:vAlign w:val="bottom"/>
          </w:tcPr>
          <w:p w:rsidR="00BC423A" w:rsidRPr="00773F7E" w:rsidRDefault="00BC423A" w:rsidP="0079628A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773F7E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773F7E" w:rsidRDefault="00BC423A" w:rsidP="0079628A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773F7E">
              <w:rPr>
                <w:color w:val="000000"/>
                <w:sz w:val="18"/>
                <w:szCs w:val="18"/>
                <w:lang w:val="en-US"/>
              </w:rPr>
              <w:t>15</w:t>
            </w:r>
          </w:p>
        </w:tc>
        <w:tc>
          <w:tcPr>
            <w:tcW w:w="663" w:type="dxa"/>
            <w:vAlign w:val="bottom"/>
          </w:tcPr>
          <w:p w:rsidR="00BC423A" w:rsidRPr="00773F7E" w:rsidRDefault="00BC423A" w:rsidP="0079628A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773F7E">
              <w:rPr>
                <w:color w:val="000000"/>
                <w:sz w:val="18"/>
                <w:szCs w:val="18"/>
                <w:lang w:val="en-US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773F7E" w:rsidRDefault="00BC423A" w:rsidP="007E62FC">
            <w:pPr>
              <w:contextualSpacing/>
              <w:rPr>
                <w:sz w:val="18"/>
                <w:szCs w:val="18"/>
              </w:rPr>
            </w:pPr>
            <w:r w:rsidRPr="00773F7E">
              <w:rPr>
                <w:sz w:val="18"/>
                <w:szCs w:val="18"/>
              </w:rPr>
              <w:t>=</w:t>
            </w:r>
            <w:r w:rsidR="00A77982">
              <w:rPr>
                <w:sz w:val="18"/>
                <w:szCs w:val="18"/>
              </w:rPr>
              <w:t>4</w:t>
            </w:r>
            <w:r w:rsidRPr="00773F7E">
              <w:rPr>
                <w:sz w:val="18"/>
                <w:szCs w:val="18"/>
              </w:rPr>
              <w:t xml:space="preserve"> (=</w:t>
            </w:r>
            <w:r w:rsidR="007E62FC">
              <w:rPr>
                <w:sz w:val="18"/>
                <w:szCs w:val="18"/>
              </w:rPr>
              <w:t>3</w:t>
            </w:r>
            <w:r w:rsidRPr="00773F7E">
              <w:rPr>
                <w:sz w:val="18"/>
                <w:szCs w:val="18"/>
              </w:rPr>
              <w:t xml:space="preserve"> para cartões </w:t>
            </w:r>
            <w:r>
              <w:rPr>
                <w:sz w:val="18"/>
                <w:szCs w:val="18"/>
              </w:rPr>
              <w:t xml:space="preserve">privativos e </w:t>
            </w:r>
            <w:r w:rsidRPr="00773F7E">
              <w:rPr>
                <w:sz w:val="18"/>
                <w:szCs w:val="18"/>
              </w:rPr>
              <w:t>provisórios)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A77982" w:rsidRDefault="00BC423A">
            <w:pPr>
              <w:rPr>
                <w:color w:val="000000"/>
                <w:sz w:val="18"/>
                <w:szCs w:val="18"/>
              </w:rPr>
            </w:pPr>
            <w:r w:rsidRPr="00A77982">
              <w:rPr>
                <w:color w:val="000000"/>
                <w:sz w:val="18"/>
                <w:szCs w:val="18"/>
              </w:rPr>
              <w:t>CAR_TECEMV</w:t>
            </w:r>
          </w:p>
        </w:tc>
        <w:tc>
          <w:tcPr>
            <w:tcW w:w="863" w:type="dxa"/>
            <w:vAlign w:val="bottom"/>
          </w:tcPr>
          <w:p w:rsidR="00BC423A" w:rsidRPr="00A77982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A7798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A77982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A77982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663" w:type="dxa"/>
            <w:vAlign w:val="bottom"/>
          </w:tcPr>
          <w:p w:rsidR="00BC423A" w:rsidRPr="00A77982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A77982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BC423A" w:rsidRPr="00773F7E" w:rsidRDefault="00BC423A" w:rsidP="00773F7E">
            <w:pPr>
              <w:contextualSpacing/>
              <w:rPr>
                <w:sz w:val="18"/>
                <w:szCs w:val="18"/>
              </w:rPr>
            </w:pPr>
            <w:r w:rsidRPr="00773F7E">
              <w:rPr>
                <w:sz w:val="18"/>
                <w:szCs w:val="18"/>
              </w:rPr>
              <w:t>=D (=</w:t>
            </w:r>
            <w:r>
              <w:rPr>
                <w:sz w:val="18"/>
                <w:szCs w:val="18"/>
              </w:rPr>
              <w:t>’ ‘</w:t>
            </w:r>
            <w:r w:rsidRPr="00773F7E">
              <w:rPr>
                <w:sz w:val="18"/>
                <w:szCs w:val="18"/>
              </w:rPr>
              <w:t xml:space="preserve"> para cartões </w:t>
            </w:r>
            <w:r>
              <w:rPr>
                <w:sz w:val="18"/>
                <w:szCs w:val="18"/>
              </w:rPr>
              <w:t xml:space="preserve">privativos e </w:t>
            </w:r>
            <w:r w:rsidRPr="00773F7E">
              <w:rPr>
                <w:sz w:val="18"/>
                <w:szCs w:val="18"/>
              </w:rPr>
              <w:t>provisórios)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A77982" w:rsidRDefault="00BC423A">
            <w:pPr>
              <w:rPr>
                <w:color w:val="000000"/>
                <w:sz w:val="18"/>
                <w:szCs w:val="18"/>
              </w:rPr>
            </w:pPr>
            <w:r w:rsidRPr="00A77982">
              <w:rPr>
                <w:color w:val="000000"/>
                <w:sz w:val="18"/>
                <w:szCs w:val="18"/>
              </w:rPr>
              <w:t>CAR_TECEMV_CTL</w:t>
            </w:r>
          </w:p>
        </w:tc>
        <w:tc>
          <w:tcPr>
            <w:tcW w:w="863" w:type="dxa"/>
            <w:vAlign w:val="bottom"/>
          </w:tcPr>
          <w:p w:rsidR="00BC423A" w:rsidRPr="00A77982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A77982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A77982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A77982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663" w:type="dxa"/>
            <w:vAlign w:val="bottom"/>
          </w:tcPr>
          <w:p w:rsidR="00BC423A" w:rsidRPr="00A77982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A77982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BC423A" w:rsidRPr="00A77982" w:rsidRDefault="00BC423A" w:rsidP="00773F7E">
            <w:pPr>
              <w:contextualSpacing/>
              <w:rPr>
                <w:sz w:val="18"/>
                <w:szCs w:val="18"/>
              </w:rPr>
            </w:pPr>
            <w:r w:rsidRPr="00A77982">
              <w:rPr>
                <w:sz w:val="18"/>
                <w:szCs w:val="18"/>
              </w:rPr>
              <w:t>=‘ ‘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>
            <w:pPr>
              <w:rPr>
                <w:color w:val="000000"/>
                <w:sz w:val="18"/>
                <w:szCs w:val="18"/>
              </w:rPr>
            </w:pPr>
            <w:r w:rsidRPr="00A77982">
              <w:rPr>
                <w:color w:val="000000"/>
                <w:sz w:val="18"/>
                <w:szCs w:val="18"/>
              </w:rPr>
              <w:t>BIN_EMICT</w:t>
            </w:r>
            <w:r w:rsidRPr="0079628A">
              <w:rPr>
                <w:color w:val="000000"/>
                <w:sz w:val="18"/>
                <w:szCs w:val="18"/>
              </w:rPr>
              <w:t>L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9767EF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r w:rsidR="009767EF">
              <w:rPr>
                <w:sz w:val="18"/>
                <w:szCs w:val="18"/>
              </w:rPr>
              <w:t>N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>
            <w:pPr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CAR_IDEPRS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3248C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=001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>
            <w:pPr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CAR_EFTPRS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3248C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=espaços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>
            <w:pPr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CAR_URGIND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3248C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=2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>
            <w:pPr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lastRenderedPageBreak/>
              <w:t>EXT_INFPRS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04144B" w:rsidRDefault="0004144B"/>
          <w:tbl>
            <w:tblPr>
              <w:tblStyle w:val="TableGrid"/>
              <w:tblW w:w="5588" w:type="dxa"/>
              <w:tblLook w:val="04A0" w:firstRow="1" w:lastRow="0" w:firstColumn="1" w:lastColumn="0" w:noHBand="0" w:noVBand="1"/>
            </w:tblPr>
            <w:tblGrid>
              <w:gridCol w:w="590"/>
              <w:gridCol w:w="1069"/>
              <w:gridCol w:w="501"/>
              <w:gridCol w:w="563"/>
              <w:gridCol w:w="1012"/>
              <w:gridCol w:w="1521"/>
              <w:gridCol w:w="332"/>
            </w:tblGrid>
            <w:tr w:rsidR="00BC423A" w:rsidTr="0030417B">
              <w:tc>
                <w:tcPr>
                  <w:tcW w:w="590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  <w:r w:rsidRPr="003248C6">
                    <w:rPr>
                      <w:sz w:val="16"/>
                      <w:szCs w:val="16"/>
                    </w:rPr>
                    <w:t>Área</w:t>
                  </w:r>
                </w:p>
              </w:tc>
              <w:tc>
                <w:tcPr>
                  <w:tcW w:w="1069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  <w:r w:rsidRPr="003248C6">
                    <w:rPr>
                      <w:sz w:val="16"/>
                      <w:szCs w:val="16"/>
                    </w:rPr>
                    <w:t>Elemento de Dados</w:t>
                  </w:r>
                </w:p>
              </w:tc>
              <w:tc>
                <w:tcPr>
                  <w:tcW w:w="501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  <w:proofErr w:type="spellStart"/>
                  <w:r w:rsidRPr="003248C6">
                    <w:rPr>
                      <w:sz w:val="16"/>
                      <w:szCs w:val="16"/>
                    </w:rPr>
                    <w:t>Dim</w:t>
                  </w:r>
                  <w:proofErr w:type="spellEnd"/>
                </w:p>
              </w:tc>
              <w:tc>
                <w:tcPr>
                  <w:tcW w:w="563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  <w:proofErr w:type="spellStart"/>
                  <w:r w:rsidRPr="003248C6">
                    <w:rPr>
                      <w:sz w:val="16"/>
                      <w:szCs w:val="16"/>
                    </w:rPr>
                    <w:t>Form</w:t>
                  </w:r>
                  <w:proofErr w:type="spellEnd"/>
                </w:p>
              </w:tc>
              <w:tc>
                <w:tcPr>
                  <w:tcW w:w="1014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  <w:proofErr w:type="spellStart"/>
                  <w:r w:rsidRPr="003248C6">
                    <w:rPr>
                      <w:sz w:val="16"/>
                      <w:szCs w:val="16"/>
                    </w:rPr>
                    <w:t>Val</w:t>
                  </w:r>
                  <w:proofErr w:type="spellEnd"/>
                </w:p>
              </w:tc>
              <w:tc>
                <w:tcPr>
                  <w:tcW w:w="1568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  <w:r w:rsidRPr="003248C6">
                    <w:rPr>
                      <w:sz w:val="16"/>
                      <w:szCs w:val="16"/>
                    </w:rPr>
                    <w:t>Descrição</w:t>
                  </w:r>
                </w:p>
              </w:tc>
              <w:tc>
                <w:tcPr>
                  <w:tcW w:w="283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  <w:proofErr w:type="gramStart"/>
                  <w:r w:rsidRPr="003248C6">
                    <w:rPr>
                      <w:sz w:val="16"/>
                      <w:szCs w:val="16"/>
                    </w:rPr>
                    <w:t>O</w:t>
                  </w:r>
                  <w:proofErr w:type="gramEnd"/>
                </w:p>
              </w:tc>
            </w:tr>
            <w:tr w:rsidR="00BC423A" w:rsidTr="0030417B">
              <w:tc>
                <w:tcPr>
                  <w:tcW w:w="590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Área rígida</w:t>
                  </w:r>
                </w:p>
              </w:tc>
              <w:tc>
                <w:tcPr>
                  <w:tcW w:w="1069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01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3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014" w:type="dxa"/>
                </w:tcPr>
                <w:p w:rsidR="00BC423A" w:rsidRPr="003248C6" w:rsidRDefault="00BC423A" w:rsidP="00886637">
                  <w:pPr>
                    <w:contextualSpacing/>
                    <w:jc w:val="both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568" w:type="dxa"/>
                </w:tcPr>
                <w:p w:rsidR="00BC423A" w:rsidRPr="003248C6" w:rsidRDefault="00BC423A" w:rsidP="00886637">
                  <w:pPr>
                    <w:contextualSpacing/>
                    <w:jc w:val="both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283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</w:p>
              </w:tc>
            </w:tr>
            <w:tr w:rsidR="00BC423A" w:rsidTr="0030417B">
              <w:tc>
                <w:tcPr>
                  <w:tcW w:w="590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069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  <w:proofErr w:type="spellStart"/>
                  <w:r>
                    <w:rPr>
                      <w:sz w:val="16"/>
                      <w:szCs w:val="16"/>
                    </w:rPr>
                    <w:t>N_Contrato</w:t>
                  </w:r>
                  <w:proofErr w:type="spellEnd"/>
                </w:p>
              </w:tc>
              <w:tc>
                <w:tcPr>
                  <w:tcW w:w="501" w:type="dxa"/>
                </w:tcPr>
                <w:p w:rsidR="00BC423A" w:rsidRPr="003248C6" w:rsidRDefault="00BC423A" w:rsidP="00886637">
                  <w:pPr>
                    <w:contextualSpacing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563" w:type="dxa"/>
                </w:tcPr>
                <w:p w:rsidR="00BC423A" w:rsidRPr="003248C6" w:rsidRDefault="00BC423A" w:rsidP="00886637">
                  <w:pPr>
                    <w:contextualSpacing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</w:p>
              </w:tc>
              <w:tc>
                <w:tcPr>
                  <w:tcW w:w="1014" w:type="dxa"/>
                </w:tcPr>
                <w:p w:rsidR="00BC423A" w:rsidRPr="003248C6" w:rsidRDefault="00BC423A" w:rsidP="00886637">
                  <w:pPr>
                    <w:contextualSpacing/>
                    <w:jc w:val="both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568" w:type="dxa"/>
                </w:tcPr>
                <w:p w:rsidR="00BC423A" w:rsidRPr="003248C6" w:rsidRDefault="00BC423A" w:rsidP="00886637">
                  <w:pPr>
                    <w:contextualSpacing/>
                    <w:jc w:val="both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Contrato SIBS</w:t>
                  </w:r>
                </w:p>
              </w:tc>
              <w:tc>
                <w:tcPr>
                  <w:tcW w:w="283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  <w:proofErr w:type="gramStart"/>
                  <w:r>
                    <w:rPr>
                      <w:sz w:val="16"/>
                      <w:szCs w:val="16"/>
                    </w:rPr>
                    <w:t>O</w:t>
                  </w:r>
                  <w:proofErr w:type="gramEnd"/>
                </w:p>
              </w:tc>
            </w:tr>
            <w:tr w:rsidR="00BC423A" w:rsidTr="0030417B">
              <w:tc>
                <w:tcPr>
                  <w:tcW w:w="590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069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  <w:proofErr w:type="spellStart"/>
                  <w:r>
                    <w:rPr>
                      <w:sz w:val="16"/>
                      <w:szCs w:val="16"/>
                    </w:rPr>
                    <w:t>V_Contentor</w:t>
                  </w:r>
                  <w:proofErr w:type="spellEnd"/>
                </w:p>
              </w:tc>
              <w:tc>
                <w:tcPr>
                  <w:tcW w:w="501" w:type="dxa"/>
                </w:tcPr>
                <w:p w:rsidR="00BC423A" w:rsidRPr="003248C6" w:rsidRDefault="00BC423A" w:rsidP="00886637">
                  <w:pPr>
                    <w:contextualSpacing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563" w:type="dxa"/>
                </w:tcPr>
                <w:p w:rsidR="00BC423A" w:rsidRPr="003248C6" w:rsidRDefault="00BC423A" w:rsidP="00886637">
                  <w:pPr>
                    <w:contextualSpacing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</w:p>
              </w:tc>
              <w:tc>
                <w:tcPr>
                  <w:tcW w:w="1014" w:type="dxa"/>
                </w:tcPr>
                <w:p w:rsidR="00BC423A" w:rsidRPr="003248C6" w:rsidRDefault="00BC423A" w:rsidP="00886637">
                  <w:pPr>
                    <w:contextualSpacing/>
                    <w:jc w:val="both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=01</w:t>
                  </w:r>
                </w:p>
              </w:tc>
              <w:tc>
                <w:tcPr>
                  <w:tcW w:w="1568" w:type="dxa"/>
                </w:tcPr>
                <w:p w:rsidR="00BC423A" w:rsidRPr="003248C6" w:rsidRDefault="00BC423A" w:rsidP="00886637">
                  <w:pPr>
                    <w:contextualSpacing/>
                    <w:jc w:val="both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Número de versão</w:t>
                  </w:r>
                </w:p>
              </w:tc>
              <w:tc>
                <w:tcPr>
                  <w:tcW w:w="283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  <w:proofErr w:type="gramStart"/>
                  <w:r>
                    <w:rPr>
                      <w:sz w:val="16"/>
                      <w:szCs w:val="16"/>
                    </w:rPr>
                    <w:t>O</w:t>
                  </w:r>
                  <w:proofErr w:type="gramEnd"/>
                </w:p>
              </w:tc>
            </w:tr>
            <w:tr w:rsidR="00BC423A" w:rsidTr="0030417B">
              <w:tc>
                <w:tcPr>
                  <w:tcW w:w="590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069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  <w:proofErr w:type="spellStart"/>
                  <w:r>
                    <w:rPr>
                      <w:sz w:val="16"/>
                      <w:szCs w:val="16"/>
                    </w:rPr>
                    <w:t>N_Servico</w:t>
                  </w:r>
                  <w:proofErr w:type="spellEnd"/>
                </w:p>
              </w:tc>
              <w:tc>
                <w:tcPr>
                  <w:tcW w:w="501" w:type="dxa"/>
                </w:tcPr>
                <w:p w:rsidR="00BC423A" w:rsidRPr="003248C6" w:rsidRDefault="00BC423A" w:rsidP="00886637">
                  <w:pPr>
                    <w:contextualSpacing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563" w:type="dxa"/>
                </w:tcPr>
                <w:p w:rsidR="00BC423A" w:rsidRPr="003248C6" w:rsidRDefault="00BC423A" w:rsidP="00886637">
                  <w:pPr>
                    <w:contextualSpacing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</w:p>
              </w:tc>
              <w:tc>
                <w:tcPr>
                  <w:tcW w:w="1014" w:type="dxa"/>
                </w:tcPr>
                <w:p w:rsidR="00BC423A" w:rsidRDefault="00BC423A" w:rsidP="00886637">
                  <w:pPr>
                    <w:contextualSpacing/>
                    <w:jc w:val="both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=01 Diária</w:t>
                  </w:r>
                </w:p>
                <w:p w:rsidR="00BC423A" w:rsidRDefault="00BC423A" w:rsidP="00886637">
                  <w:pPr>
                    <w:contextualSpacing/>
                    <w:jc w:val="both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=02 Urgente</w:t>
                  </w:r>
                </w:p>
                <w:p w:rsidR="00BC423A" w:rsidRDefault="0030417B" w:rsidP="00886637">
                  <w:pPr>
                    <w:contextualSpacing/>
                    <w:jc w:val="both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=03 </w:t>
                  </w:r>
                  <w:proofErr w:type="spellStart"/>
                  <w:r>
                    <w:rPr>
                      <w:sz w:val="16"/>
                      <w:szCs w:val="16"/>
                    </w:rPr>
                    <w:t>Renov</w:t>
                  </w:r>
                  <w:proofErr w:type="spellEnd"/>
                  <w:r>
                    <w:rPr>
                      <w:sz w:val="16"/>
                      <w:szCs w:val="16"/>
                    </w:rPr>
                    <w:t>.</w:t>
                  </w:r>
                </w:p>
                <w:p w:rsidR="00BC423A" w:rsidRPr="003248C6" w:rsidRDefault="00BC423A" w:rsidP="00886637">
                  <w:pPr>
                    <w:contextualSpacing/>
                    <w:jc w:val="both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=04 Campanha</w:t>
                  </w:r>
                </w:p>
              </w:tc>
              <w:tc>
                <w:tcPr>
                  <w:tcW w:w="1568" w:type="dxa"/>
                </w:tcPr>
                <w:p w:rsidR="00BC423A" w:rsidRPr="003248C6" w:rsidRDefault="00BC423A" w:rsidP="00886637">
                  <w:pPr>
                    <w:contextualSpacing/>
                    <w:jc w:val="both"/>
                    <w:rPr>
                      <w:sz w:val="16"/>
                      <w:szCs w:val="16"/>
                    </w:rPr>
                  </w:pPr>
                  <w:proofErr w:type="spellStart"/>
                  <w:r>
                    <w:rPr>
                      <w:sz w:val="16"/>
                      <w:szCs w:val="16"/>
                    </w:rPr>
                    <w:t>Nivel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 de serviço</w:t>
                  </w:r>
                </w:p>
              </w:tc>
              <w:tc>
                <w:tcPr>
                  <w:tcW w:w="283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  <w:proofErr w:type="gramStart"/>
                  <w:r>
                    <w:rPr>
                      <w:sz w:val="16"/>
                      <w:szCs w:val="16"/>
                    </w:rPr>
                    <w:t>O</w:t>
                  </w:r>
                  <w:proofErr w:type="gramEnd"/>
                </w:p>
              </w:tc>
            </w:tr>
            <w:tr w:rsidR="00BC423A" w:rsidTr="0030417B">
              <w:tc>
                <w:tcPr>
                  <w:tcW w:w="590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069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  <w:proofErr w:type="spellStart"/>
                  <w:r>
                    <w:rPr>
                      <w:sz w:val="16"/>
                      <w:szCs w:val="16"/>
                    </w:rPr>
                    <w:t>T_Expedicao</w:t>
                  </w:r>
                  <w:proofErr w:type="spellEnd"/>
                </w:p>
              </w:tc>
              <w:tc>
                <w:tcPr>
                  <w:tcW w:w="501" w:type="dxa"/>
                </w:tcPr>
                <w:p w:rsidR="00BC423A" w:rsidRPr="003248C6" w:rsidRDefault="00BC423A" w:rsidP="00886637">
                  <w:pPr>
                    <w:contextualSpacing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563" w:type="dxa"/>
                </w:tcPr>
                <w:p w:rsidR="00BC423A" w:rsidRPr="003248C6" w:rsidRDefault="00BC423A" w:rsidP="00886637">
                  <w:pPr>
                    <w:contextualSpacing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</w:p>
              </w:tc>
              <w:tc>
                <w:tcPr>
                  <w:tcW w:w="1014" w:type="dxa"/>
                </w:tcPr>
                <w:p w:rsidR="00BC423A" w:rsidRDefault="00BC423A" w:rsidP="00BC423A">
                  <w:pPr>
                    <w:contextualSpacing/>
                    <w:jc w:val="both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=01 Correio</w:t>
                  </w:r>
                </w:p>
                <w:p w:rsidR="00E753D9" w:rsidRPr="003248C6" w:rsidRDefault="00E753D9" w:rsidP="00BC423A">
                  <w:pPr>
                    <w:contextualSpacing/>
                    <w:jc w:val="both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(</w:t>
                  </w:r>
                  <w:r w:rsidR="00CE152B">
                    <w:rPr>
                      <w:sz w:val="16"/>
                      <w:szCs w:val="16"/>
                    </w:rPr>
                    <w:t>=</w:t>
                  </w:r>
                  <w:r>
                    <w:rPr>
                      <w:sz w:val="16"/>
                      <w:szCs w:val="16"/>
                    </w:rPr>
                    <w:t xml:space="preserve">02 </w:t>
                  </w:r>
                  <w:r w:rsidR="00CE152B">
                    <w:rPr>
                      <w:sz w:val="16"/>
                      <w:szCs w:val="16"/>
                    </w:rPr>
                    <w:t xml:space="preserve">Entidade - </w:t>
                  </w:r>
                  <w:r>
                    <w:rPr>
                      <w:sz w:val="16"/>
                      <w:szCs w:val="16"/>
                    </w:rPr>
                    <w:t>para provisórios)</w:t>
                  </w:r>
                </w:p>
              </w:tc>
              <w:tc>
                <w:tcPr>
                  <w:tcW w:w="1568" w:type="dxa"/>
                </w:tcPr>
                <w:p w:rsidR="00BC423A" w:rsidRPr="003248C6" w:rsidRDefault="00BC423A" w:rsidP="00886637">
                  <w:pPr>
                    <w:contextualSpacing/>
                    <w:jc w:val="both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Tipo de expedição</w:t>
                  </w:r>
                </w:p>
              </w:tc>
              <w:tc>
                <w:tcPr>
                  <w:tcW w:w="283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  <w:proofErr w:type="gramStart"/>
                  <w:r>
                    <w:rPr>
                      <w:sz w:val="16"/>
                      <w:szCs w:val="16"/>
                    </w:rPr>
                    <w:t>O</w:t>
                  </w:r>
                  <w:proofErr w:type="gramEnd"/>
                </w:p>
              </w:tc>
            </w:tr>
            <w:tr w:rsidR="00BC423A" w:rsidTr="0030417B">
              <w:tc>
                <w:tcPr>
                  <w:tcW w:w="590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069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DAC</w:t>
                  </w:r>
                </w:p>
              </w:tc>
              <w:tc>
                <w:tcPr>
                  <w:tcW w:w="501" w:type="dxa"/>
                </w:tcPr>
                <w:p w:rsidR="00BC423A" w:rsidRPr="003248C6" w:rsidRDefault="00BC423A" w:rsidP="00886637">
                  <w:pPr>
                    <w:contextualSpacing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563" w:type="dxa"/>
                </w:tcPr>
                <w:p w:rsidR="00BC423A" w:rsidRPr="003248C6" w:rsidRDefault="00BC423A" w:rsidP="00886637">
                  <w:pPr>
                    <w:contextualSpacing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1014" w:type="dxa"/>
                </w:tcPr>
                <w:p w:rsidR="00BC423A" w:rsidRPr="003248C6" w:rsidRDefault="00BC423A" w:rsidP="00886637">
                  <w:pPr>
                    <w:contextualSpacing/>
                    <w:jc w:val="both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=’DAC’</w:t>
                  </w:r>
                </w:p>
              </w:tc>
              <w:tc>
                <w:tcPr>
                  <w:tcW w:w="1568" w:type="dxa"/>
                </w:tcPr>
                <w:p w:rsidR="00BC423A" w:rsidRPr="003248C6" w:rsidRDefault="00BC423A" w:rsidP="00886637">
                  <w:pPr>
                    <w:contextualSpacing/>
                    <w:jc w:val="both"/>
                    <w:rPr>
                      <w:sz w:val="16"/>
                      <w:szCs w:val="16"/>
                    </w:rPr>
                  </w:pPr>
                  <w:proofErr w:type="gramStart"/>
                  <w:r>
                    <w:rPr>
                      <w:sz w:val="16"/>
                      <w:szCs w:val="16"/>
                    </w:rPr>
                    <w:t>Presença dados adicionais</w:t>
                  </w:r>
                  <w:proofErr w:type="gramEnd"/>
                </w:p>
              </w:tc>
              <w:tc>
                <w:tcPr>
                  <w:tcW w:w="283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  <w:proofErr w:type="gramStart"/>
                  <w:r>
                    <w:rPr>
                      <w:sz w:val="16"/>
                      <w:szCs w:val="16"/>
                    </w:rPr>
                    <w:t>O</w:t>
                  </w:r>
                  <w:proofErr w:type="gramEnd"/>
                </w:p>
              </w:tc>
            </w:tr>
            <w:tr w:rsidR="00BC423A" w:rsidTr="0030417B">
              <w:tc>
                <w:tcPr>
                  <w:tcW w:w="590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069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IMG</w:t>
                  </w:r>
                </w:p>
              </w:tc>
              <w:tc>
                <w:tcPr>
                  <w:tcW w:w="501" w:type="dxa"/>
                </w:tcPr>
                <w:p w:rsidR="00BC423A" w:rsidRPr="003248C6" w:rsidRDefault="00BC423A" w:rsidP="00886637">
                  <w:pPr>
                    <w:contextualSpacing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563" w:type="dxa"/>
                </w:tcPr>
                <w:p w:rsidR="00BC423A" w:rsidRPr="003248C6" w:rsidRDefault="00BC423A" w:rsidP="00886637">
                  <w:pPr>
                    <w:contextualSpacing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1014" w:type="dxa"/>
                </w:tcPr>
                <w:p w:rsidR="00BC423A" w:rsidRPr="003248C6" w:rsidRDefault="00BC423A" w:rsidP="00886637">
                  <w:pPr>
                    <w:contextualSpacing/>
                    <w:jc w:val="both"/>
                    <w:rPr>
                      <w:sz w:val="16"/>
                      <w:szCs w:val="16"/>
                    </w:rPr>
                  </w:pPr>
                  <w:proofErr w:type="gramStart"/>
                  <w:r>
                    <w:rPr>
                      <w:sz w:val="16"/>
                      <w:szCs w:val="16"/>
                    </w:rPr>
                    <w:t>=’   ‘</w:t>
                  </w:r>
                  <w:proofErr w:type="gramEnd"/>
                </w:p>
              </w:tc>
              <w:tc>
                <w:tcPr>
                  <w:tcW w:w="1568" w:type="dxa"/>
                </w:tcPr>
                <w:p w:rsidR="00BC423A" w:rsidRPr="003248C6" w:rsidRDefault="00BC423A" w:rsidP="00886637">
                  <w:pPr>
                    <w:contextualSpacing/>
                    <w:jc w:val="both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283" w:type="dxa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  <w:proofErr w:type="gramStart"/>
                  <w:r>
                    <w:rPr>
                      <w:sz w:val="16"/>
                      <w:szCs w:val="16"/>
                    </w:rPr>
                    <w:t>O</w:t>
                  </w:r>
                  <w:proofErr w:type="gramEnd"/>
                </w:p>
              </w:tc>
            </w:tr>
            <w:tr w:rsidR="00BC423A" w:rsidRPr="0004144B" w:rsidTr="0030417B">
              <w:tc>
                <w:tcPr>
                  <w:tcW w:w="590" w:type="dxa"/>
                </w:tcPr>
                <w:p w:rsidR="00BC423A" w:rsidRPr="0004144B" w:rsidRDefault="00BC423A" w:rsidP="003248C6">
                  <w:pPr>
                    <w:contextualSpacing/>
                    <w:rPr>
                      <w:b/>
                      <w:sz w:val="16"/>
                      <w:szCs w:val="16"/>
                    </w:rPr>
                  </w:pPr>
                  <w:r w:rsidRPr="0004144B">
                    <w:rPr>
                      <w:b/>
                      <w:sz w:val="16"/>
                      <w:szCs w:val="16"/>
                    </w:rPr>
                    <w:t>Área Livre</w:t>
                  </w:r>
                </w:p>
              </w:tc>
              <w:tc>
                <w:tcPr>
                  <w:tcW w:w="1069" w:type="dxa"/>
                </w:tcPr>
                <w:p w:rsidR="00BC423A" w:rsidRPr="0004144B" w:rsidRDefault="00BC423A" w:rsidP="003248C6">
                  <w:pPr>
                    <w:contextualSpacing/>
                    <w:rPr>
                      <w:b/>
                      <w:sz w:val="16"/>
                      <w:szCs w:val="16"/>
                    </w:rPr>
                  </w:pPr>
                  <w:proofErr w:type="spellStart"/>
                  <w:r w:rsidRPr="0004144B">
                    <w:rPr>
                      <w:b/>
                      <w:sz w:val="16"/>
                      <w:szCs w:val="16"/>
                    </w:rPr>
                    <w:t>Filler</w:t>
                  </w:r>
                  <w:proofErr w:type="spellEnd"/>
                </w:p>
              </w:tc>
              <w:tc>
                <w:tcPr>
                  <w:tcW w:w="501" w:type="dxa"/>
                </w:tcPr>
                <w:p w:rsidR="00BC423A" w:rsidRPr="0004144B" w:rsidRDefault="00BC423A" w:rsidP="00886637">
                  <w:pPr>
                    <w:contextualSpacing/>
                    <w:jc w:val="center"/>
                    <w:rPr>
                      <w:b/>
                      <w:sz w:val="16"/>
                      <w:szCs w:val="16"/>
                    </w:rPr>
                  </w:pPr>
                  <w:r w:rsidRPr="0004144B">
                    <w:rPr>
                      <w:b/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563" w:type="dxa"/>
                </w:tcPr>
                <w:p w:rsidR="00BC423A" w:rsidRPr="0004144B" w:rsidRDefault="00BC423A" w:rsidP="00886637">
                  <w:pPr>
                    <w:contextualSpacing/>
                    <w:jc w:val="center"/>
                    <w:rPr>
                      <w:b/>
                      <w:sz w:val="16"/>
                      <w:szCs w:val="16"/>
                    </w:rPr>
                  </w:pPr>
                  <w:r w:rsidRPr="0004144B">
                    <w:rPr>
                      <w:b/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1014" w:type="dxa"/>
                </w:tcPr>
                <w:p w:rsidR="00BC423A" w:rsidRPr="0004144B" w:rsidRDefault="00BC423A" w:rsidP="00886637">
                  <w:pPr>
                    <w:contextualSpacing/>
                    <w:jc w:val="both"/>
                    <w:rPr>
                      <w:b/>
                      <w:sz w:val="16"/>
                      <w:szCs w:val="16"/>
                    </w:rPr>
                  </w:pPr>
                </w:p>
              </w:tc>
              <w:tc>
                <w:tcPr>
                  <w:tcW w:w="1568" w:type="dxa"/>
                </w:tcPr>
                <w:p w:rsidR="00BC423A" w:rsidRPr="0004144B" w:rsidRDefault="00BC423A" w:rsidP="00886637">
                  <w:pPr>
                    <w:contextualSpacing/>
                    <w:jc w:val="both"/>
                    <w:rPr>
                      <w:b/>
                      <w:sz w:val="16"/>
                      <w:szCs w:val="16"/>
                    </w:rPr>
                  </w:pPr>
                </w:p>
              </w:tc>
              <w:tc>
                <w:tcPr>
                  <w:tcW w:w="283" w:type="dxa"/>
                </w:tcPr>
                <w:p w:rsidR="00BC423A" w:rsidRPr="0004144B" w:rsidRDefault="00BC423A" w:rsidP="003248C6">
                  <w:pPr>
                    <w:contextualSpacing/>
                    <w:rPr>
                      <w:b/>
                      <w:sz w:val="16"/>
                      <w:szCs w:val="16"/>
                    </w:rPr>
                  </w:pPr>
                </w:p>
              </w:tc>
            </w:tr>
            <w:tr w:rsidR="00BC423A" w:rsidTr="0030417B">
              <w:tc>
                <w:tcPr>
                  <w:tcW w:w="1659" w:type="dxa"/>
                  <w:gridSpan w:val="2"/>
                </w:tcPr>
                <w:p w:rsidR="00BC423A" w:rsidRPr="003248C6" w:rsidRDefault="00BC423A" w:rsidP="00886637">
                  <w:pPr>
                    <w:contextualSpacing/>
                    <w:jc w:val="right"/>
                    <w:rPr>
                      <w:sz w:val="16"/>
                      <w:szCs w:val="16"/>
                    </w:rPr>
                  </w:pPr>
                  <w:proofErr w:type="spellStart"/>
                  <w:r>
                    <w:rPr>
                      <w:sz w:val="16"/>
                      <w:szCs w:val="16"/>
                    </w:rPr>
                    <w:t>Dim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 Total</w:t>
                  </w:r>
                </w:p>
              </w:tc>
              <w:tc>
                <w:tcPr>
                  <w:tcW w:w="501" w:type="dxa"/>
                </w:tcPr>
                <w:p w:rsidR="00BC423A" w:rsidRDefault="00BC423A" w:rsidP="00886637">
                  <w:pPr>
                    <w:contextualSpacing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3428" w:type="dxa"/>
                  <w:gridSpan w:val="4"/>
                </w:tcPr>
                <w:p w:rsidR="00BC423A" w:rsidRPr="003248C6" w:rsidRDefault="00BC423A" w:rsidP="003248C6">
                  <w:pPr>
                    <w:contextualSpacing/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04144B" w:rsidRPr="00C014EF" w:rsidRDefault="0004144B" w:rsidP="003248C6">
            <w:pPr>
              <w:contextualSpacing/>
              <w:rPr>
                <w:sz w:val="18"/>
                <w:szCs w:val="18"/>
              </w:rPr>
            </w:pP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>
            <w:pPr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FILLER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81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5916" w:type="dxa"/>
            <w:vAlign w:val="center"/>
          </w:tcPr>
          <w:p w:rsidR="00BC423A" w:rsidRPr="00C014EF" w:rsidRDefault="00BC423A" w:rsidP="003248C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=Espaços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>
            <w:pPr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BAN_PRDEMV (1)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96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3248C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=2 (=0 para cartões privativos e provisórios)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>
            <w:pPr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BAN_PRDEMV (2)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99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9E33E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=1 (=0 para cartões privativos e provisórios)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>
            <w:pPr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BAN_PRDEMV (3)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102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9E33E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=3 (=0 para cartões privativos e provisórios)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>
            <w:pPr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BAN_PRDEMV (4)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105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9E33E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>
            <w:pPr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BAN_PRDEMV (5)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108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9E33E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>
            <w:pPr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BAN_PRDEMV_LIC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111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9E33E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=000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>
            <w:pPr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BIN_LICCRC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114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3248C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>
            <w:pPr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BAN_PRDEMV_FID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115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3248C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=000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>
            <w:pPr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BAN_PFACOD_FID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118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9E33E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=00000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>
            <w:pPr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BAN_PRDEMV_PGR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123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3248C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=000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>
            <w:pPr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BAN_PFACOD_PGR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126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3248C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=000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79628A" w:rsidRDefault="00BC423A">
            <w:pPr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CAR_DDIIND</w:t>
            </w:r>
          </w:p>
        </w:tc>
        <w:tc>
          <w:tcPr>
            <w:tcW w:w="8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131</w:t>
            </w:r>
          </w:p>
        </w:tc>
        <w:tc>
          <w:tcPr>
            <w:tcW w:w="663" w:type="dxa"/>
            <w:vAlign w:val="bottom"/>
          </w:tcPr>
          <w:p w:rsidR="00BC423A" w:rsidRPr="0079628A" w:rsidRDefault="00BC423A" w:rsidP="0079628A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BB1D9D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r w:rsidR="00BB1D9D">
              <w:rPr>
                <w:sz w:val="18"/>
                <w:szCs w:val="18"/>
              </w:rPr>
              <w:t xml:space="preserve">’ ‘ (‘D’ no caso do Bin ter dados a enviar no </w:t>
            </w:r>
            <w:proofErr w:type="spellStart"/>
            <w:r w:rsidR="00BB1D9D">
              <w:rPr>
                <w:sz w:val="18"/>
                <w:szCs w:val="18"/>
              </w:rPr>
              <w:t>tipreg</w:t>
            </w:r>
            <w:proofErr w:type="spellEnd"/>
            <w:r w:rsidR="00BB1D9D">
              <w:rPr>
                <w:sz w:val="18"/>
                <w:szCs w:val="18"/>
              </w:rPr>
              <w:t xml:space="preserve"> 4 e escrever na PISTA 1)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center"/>
          </w:tcPr>
          <w:p w:rsidR="00BC423A" w:rsidRPr="00C014EF" w:rsidRDefault="00BC423A" w:rsidP="003248C6">
            <w:pPr>
              <w:jc w:val="both"/>
              <w:rPr>
                <w:sz w:val="18"/>
                <w:szCs w:val="18"/>
              </w:rPr>
            </w:pPr>
            <w:proofErr w:type="spellStart"/>
            <w:r w:rsidRPr="00C014EF">
              <w:rPr>
                <w:sz w:val="18"/>
                <w:szCs w:val="18"/>
              </w:rPr>
              <w:t>Filler</w:t>
            </w:r>
            <w:proofErr w:type="spellEnd"/>
          </w:p>
        </w:tc>
        <w:tc>
          <w:tcPr>
            <w:tcW w:w="863" w:type="dxa"/>
            <w:vAlign w:val="center"/>
          </w:tcPr>
          <w:p w:rsidR="00BC423A" w:rsidRPr="00C014EF" w:rsidRDefault="00BC423A" w:rsidP="003248C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324</w:t>
            </w:r>
          </w:p>
        </w:tc>
        <w:tc>
          <w:tcPr>
            <w:tcW w:w="623" w:type="dxa"/>
            <w:vAlign w:val="center"/>
          </w:tcPr>
          <w:p w:rsidR="00BC423A" w:rsidRPr="00C014EF" w:rsidRDefault="00BC423A" w:rsidP="003248C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132</w:t>
            </w:r>
          </w:p>
        </w:tc>
        <w:tc>
          <w:tcPr>
            <w:tcW w:w="663" w:type="dxa"/>
            <w:vAlign w:val="center"/>
          </w:tcPr>
          <w:p w:rsidR="00BC423A" w:rsidRPr="00C014EF" w:rsidRDefault="00BC423A" w:rsidP="003248C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3248C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=Espaços</w:t>
            </w:r>
          </w:p>
        </w:tc>
      </w:tr>
      <w:tr w:rsidR="00BC423A" w:rsidTr="0030417B">
        <w:trPr>
          <w:trHeight w:val="276"/>
        </w:trPr>
        <w:tc>
          <w:tcPr>
            <w:tcW w:w="2760" w:type="dxa"/>
            <w:gridSpan w:val="2"/>
            <w:vAlign w:val="center"/>
          </w:tcPr>
          <w:p w:rsidR="00BC423A" w:rsidRPr="00C014EF" w:rsidRDefault="00BC423A" w:rsidP="003248C6">
            <w:pPr>
              <w:contextualSpacing/>
              <w:jc w:val="right"/>
              <w:rPr>
                <w:sz w:val="18"/>
                <w:szCs w:val="18"/>
              </w:rPr>
            </w:pPr>
            <w:r w:rsidRPr="00C014EF">
              <w:rPr>
                <w:sz w:val="18"/>
                <w:szCs w:val="18"/>
              </w:rPr>
              <w:t>Total</w:t>
            </w:r>
          </w:p>
        </w:tc>
        <w:tc>
          <w:tcPr>
            <w:tcW w:w="623" w:type="dxa"/>
            <w:vAlign w:val="center"/>
          </w:tcPr>
          <w:p w:rsidR="00BC423A" w:rsidRPr="00C014EF" w:rsidRDefault="00BC423A" w:rsidP="003248C6">
            <w:pPr>
              <w:contextualSpacing/>
              <w:rPr>
                <w:sz w:val="18"/>
                <w:szCs w:val="18"/>
              </w:rPr>
            </w:pPr>
            <w:r w:rsidRPr="00C014EF">
              <w:rPr>
                <w:sz w:val="18"/>
                <w:szCs w:val="18"/>
              </w:rPr>
              <w:t>455</w:t>
            </w:r>
          </w:p>
        </w:tc>
        <w:tc>
          <w:tcPr>
            <w:tcW w:w="6579" w:type="dxa"/>
            <w:gridSpan w:val="2"/>
            <w:vAlign w:val="center"/>
          </w:tcPr>
          <w:p w:rsidR="00BC423A" w:rsidRPr="00C014EF" w:rsidRDefault="00BC423A" w:rsidP="003248C6">
            <w:pPr>
              <w:contextualSpacing/>
              <w:rPr>
                <w:sz w:val="18"/>
                <w:szCs w:val="18"/>
              </w:rPr>
            </w:pPr>
          </w:p>
        </w:tc>
      </w:tr>
      <w:tr w:rsidR="00BC423A" w:rsidTr="0030417B">
        <w:trPr>
          <w:trHeight w:val="276"/>
        </w:trPr>
        <w:tc>
          <w:tcPr>
            <w:tcW w:w="9962" w:type="dxa"/>
            <w:gridSpan w:val="5"/>
            <w:vAlign w:val="center"/>
          </w:tcPr>
          <w:p w:rsidR="00BC423A" w:rsidRPr="0079628A" w:rsidRDefault="00BC423A" w:rsidP="009E33E3">
            <w:pPr>
              <w:contextualSpacing/>
              <w:rPr>
                <w:b/>
                <w:sz w:val="20"/>
                <w:szCs w:val="20"/>
                <w:u w:val="single"/>
              </w:rPr>
            </w:pPr>
            <w:r w:rsidRPr="0079628A">
              <w:rPr>
                <w:b/>
                <w:bCs/>
                <w:sz w:val="20"/>
                <w:szCs w:val="20"/>
                <w:u w:val="single"/>
              </w:rPr>
              <w:t xml:space="preserve">Registo de Detalhe </w:t>
            </w:r>
            <w:r>
              <w:rPr>
                <w:b/>
                <w:bCs/>
                <w:sz w:val="20"/>
                <w:szCs w:val="20"/>
                <w:u w:val="single"/>
              </w:rPr>
              <w:t>2</w:t>
            </w:r>
            <w:r w:rsidRPr="0079628A">
              <w:rPr>
                <w:b/>
                <w:bCs/>
                <w:sz w:val="20"/>
                <w:szCs w:val="20"/>
                <w:u w:val="single"/>
              </w:rPr>
              <w:t xml:space="preserve"> (</w:t>
            </w:r>
            <w:r>
              <w:rPr>
                <w:b/>
                <w:bCs/>
                <w:sz w:val="20"/>
                <w:szCs w:val="20"/>
                <w:u w:val="single"/>
              </w:rPr>
              <w:t>Cartões</w:t>
            </w:r>
            <w:r w:rsidRPr="0079628A">
              <w:rPr>
                <w:b/>
                <w:bCs/>
                <w:sz w:val="20"/>
                <w:szCs w:val="20"/>
                <w:u w:val="single"/>
              </w:rPr>
              <w:t>)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FIC_REGCOD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=2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FIC_REGNUMN02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0068F2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=num sequencial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BIN_NUM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 BIN do contrato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BIN_EXN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= </w:t>
            </w:r>
            <w:proofErr w:type="spellStart"/>
            <w:r>
              <w:rPr>
                <w:sz w:val="18"/>
                <w:szCs w:val="18"/>
              </w:rPr>
              <w:t>ExBIN</w:t>
            </w:r>
            <w:proofErr w:type="spellEnd"/>
            <w:r>
              <w:rPr>
                <w:sz w:val="18"/>
                <w:szCs w:val="18"/>
              </w:rPr>
              <w:t xml:space="preserve"> do contrato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CAR_NUM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= </w:t>
            </w:r>
            <w:r w:rsidR="003D155C">
              <w:rPr>
                <w:sz w:val="18"/>
                <w:szCs w:val="18"/>
              </w:rPr>
              <w:t>Número</w:t>
            </w:r>
            <w:r>
              <w:rPr>
                <w:sz w:val="18"/>
                <w:szCs w:val="18"/>
              </w:rPr>
              <w:t xml:space="preserve"> de cartão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CAR_CD1 1)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773F7E" w:rsidRDefault="00BC423A" w:rsidP="00BC423A">
            <w:pPr>
              <w:contextualSpacing/>
              <w:rPr>
                <w:sz w:val="18"/>
                <w:szCs w:val="18"/>
                <w:lang w:val="en-US"/>
              </w:rPr>
            </w:pPr>
            <w:r w:rsidRPr="00773F7E">
              <w:rPr>
                <w:sz w:val="18"/>
                <w:szCs w:val="18"/>
                <w:lang w:val="en-US"/>
              </w:rPr>
              <w:t>=</w:t>
            </w:r>
            <w:r>
              <w:rPr>
                <w:sz w:val="18"/>
                <w:szCs w:val="18"/>
                <w:lang w:val="en-US"/>
              </w:rPr>
              <w:t xml:space="preserve"> check digit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CAR_EXPDATN02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773F7E" w:rsidRDefault="00BC423A" w:rsidP="00BC423A">
            <w:pPr>
              <w:contextualSpacing/>
              <w:rPr>
                <w:sz w:val="18"/>
                <w:szCs w:val="18"/>
                <w:lang w:val="en-US"/>
              </w:rPr>
            </w:pPr>
            <w:r w:rsidRPr="00773F7E">
              <w:rPr>
                <w:sz w:val="18"/>
                <w:szCs w:val="18"/>
                <w:lang w:val="en-US"/>
              </w:rPr>
              <w:t>=</w:t>
            </w:r>
            <w:r>
              <w:rPr>
                <w:sz w:val="18"/>
                <w:szCs w:val="18"/>
                <w:lang w:val="en-US"/>
              </w:rPr>
              <w:t xml:space="preserve"> data </w:t>
            </w:r>
            <w:proofErr w:type="spellStart"/>
            <w:r>
              <w:rPr>
                <w:sz w:val="18"/>
                <w:szCs w:val="18"/>
                <w:lang w:val="en-US"/>
              </w:rPr>
              <w:t>validade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BAN_CPD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773F7E" w:rsidRDefault="00BC423A" w:rsidP="003D155C">
            <w:pPr>
              <w:contextualSpacing/>
              <w:rPr>
                <w:sz w:val="18"/>
                <w:szCs w:val="18"/>
              </w:rPr>
            </w:pPr>
            <w:r w:rsidRPr="00773F7E">
              <w:rPr>
                <w:sz w:val="18"/>
                <w:szCs w:val="18"/>
              </w:rPr>
              <w:t>=</w:t>
            </w:r>
            <w:r w:rsidR="003D155C">
              <w:rPr>
                <w:sz w:val="18"/>
                <w:szCs w:val="18"/>
              </w:rPr>
              <w:t>1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CAR_SEQCOD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773F7E" w:rsidRDefault="00BC423A" w:rsidP="003D155C">
            <w:pPr>
              <w:contextualSpacing/>
              <w:rPr>
                <w:sz w:val="18"/>
                <w:szCs w:val="18"/>
              </w:rPr>
            </w:pPr>
            <w:r w:rsidRPr="00773F7E">
              <w:rPr>
                <w:sz w:val="18"/>
                <w:szCs w:val="18"/>
              </w:rPr>
              <w:t>=</w:t>
            </w:r>
            <w:r w:rsidR="00866721">
              <w:rPr>
                <w:sz w:val="18"/>
                <w:szCs w:val="18"/>
              </w:rPr>
              <w:t>1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CAR_IDECSA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r w:rsidR="00866721">
              <w:rPr>
                <w:sz w:val="18"/>
                <w:szCs w:val="18"/>
              </w:rPr>
              <w:t>0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CAR_RSTUSO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3D155C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r w:rsidR="00866721">
              <w:rPr>
                <w:sz w:val="18"/>
                <w:szCs w:val="18"/>
              </w:rPr>
              <w:t>0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SIS_DUPPS3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=1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CAR_PS3MNT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866721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CAR_PSGTIP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866721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r w:rsidR="00866721">
              <w:rPr>
                <w:sz w:val="18"/>
                <w:szCs w:val="18"/>
              </w:rPr>
              <w:t>0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CAR_DINPER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773F7E" w:rsidRDefault="00BC423A" w:rsidP="00866721">
            <w:pPr>
              <w:contextualSpacing/>
              <w:rPr>
                <w:sz w:val="18"/>
                <w:szCs w:val="18"/>
                <w:lang w:val="en-US"/>
              </w:rPr>
            </w:pPr>
            <w:r w:rsidRPr="00773F7E">
              <w:rPr>
                <w:sz w:val="18"/>
                <w:szCs w:val="18"/>
                <w:lang w:val="en-US"/>
              </w:rPr>
              <w:t>=</w:t>
            </w:r>
            <w:r w:rsidR="00866721">
              <w:rPr>
                <w:sz w:val="18"/>
                <w:szCs w:val="18"/>
                <w:lang w:val="en-US"/>
              </w:rPr>
              <w:t xml:space="preserve">data </w:t>
            </w:r>
            <w:proofErr w:type="spellStart"/>
            <w:r w:rsidR="00866721">
              <w:rPr>
                <w:sz w:val="18"/>
                <w:szCs w:val="18"/>
                <w:lang w:val="en-US"/>
              </w:rPr>
              <w:t>juliana</w:t>
            </w:r>
            <w:proofErr w:type="spellEnd"/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CLI_NOMA02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BC423A" w:rsidRPr="00773F7E" w:rsidRDefault="00BC423A" w:rsidP="00BC423A">
            <w:pPr>
              <w:contextualSpacing/>
              <w:rPr>
                <w:sz w:val="18"/>
                <w:szCs w:val="18"/>
                <w:lang w:val="en-US"/>
              </w:rPr>
            </w:pPr>
            <w:r w:rsidRPr="00773F7E">
              <w:rPr>
                <w:sz w:val="18"/>
                <w:szCs w:val="18"/>
                <w:lang w:val="en-US"/>
              </w:rPr>
              <w:t>=</w:t>
            </w:r>
            <w:r w:rsidR="00866721">
              <w:rPr>
                <w:sz w:val="18"/>
                <w:szCs w:val="18"/>
                <w:lang w:val="en-US"/>
              </w:rPr>
              <w:t xml:space="preserve">Nome </w:t>
            </w:r>
            <w:proofErr w:type="spellStart"/>
            <w:r w:rsidR="00866721">
              <w:rPr>
                <w:sz w:val="18"/>
                <w:szCs w:val="18"/>
                <w:lang w:val="en-US"/>
              </w:rPr>
              <w:t>cartão</w:t>
            </w:r>
            <w:proofErr w:type="spellEnd"/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lastRenderedPageBreak/>
              <w:t>CLI_NOMA02 2)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78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BC423A" w:rsidRPr="00773F7E" w:rsidRDefault="00BC423A" w:rsidP="00866721">
            <w:pPr>
              <w:contextualSpacing/>
              <w:rPr>
                <w:sz w:val="18"/>
                <w:szCs w:val="18"/>
              </w:rPr>
            </w:pPr>
            <w:r w:rsidRPr="00773F7E">
              <w:rPr>
                <w:sz w:val="18"/>
                <w:szCs w:val="18"/>
              </w:rPr>
              <w:t>=</w:t>
            </w:r>
            <w:r w:rsidR="00866721">
              <w:rPr>
                <w:sz w:val="18"/>
                <w:szCs w:val="18"/>
              </w:rPr>
              <w:t>Nome empresa (só cartões BNP PF)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CAR_EMITIP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105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BC423A" w:rsidRPr="00773F7E" w:rsidRDefault="00BC423A" w:rsidP="00866721">
            <w:pPr>
              <w:contextualSpacing/>
              <w:rPr>
                <w:sz w:val="18"/>
                <w:szCs w:val="18"/>
              </w:rPr>
            </w:pPr>
            <w:r w:rsidRPr="00773F7E">
              <w:rPr>
                <w:sz w:val="18"/>
                <w:szCs w:val="18"/>
              </w:rPr>
              <w:t>=</w:t>
            </w:r>
            <w:r w:rsidR="00866721">
              <w:rPr>
                <w:sz w:val="18"/>
                <w:szCs w:val="18"/>
              </w:rPr>
              <w:t>’1’</w:t>
            </w:r>
            <w:r w:rsidR="00AD7DAA">
              <w:rPr>
                <w:sz w:val="18"/>
                <w:szCs w:val="18"/>
              </w:rPr>
              <w:t xml:space="preserve"> (‘2’ para renovações)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CAR_SITNOV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106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r w:rsidR="00866721">
              <w:rPr>
                <w:sz w:val="18"/>
                <w:szCs w:val="18"/>
              </w:rPr>
              <w:t>2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CAR_IDEPNB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108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866721" w:rsidP="00866721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r>
              <w:t xml:space="preserve"> </w:t>
            </w:r>
            <w:r w:rsidRPr="00866721">
              <w:rPr>
                <w:sz w:val="18"/>
                <w:szCs w:val="18"/>
              </w:rPr>
              <w:t>999999999</w:t>
            </w:r>
            <w:r w:rsidR="008A4CB9">
              <w:rPr>
                <w:sz w:val="18"/>
                <w:szCs w:val="18"/>
              </w:rPr>
              <w:t xml:space="preserve"> (se emissão/substituição/renovação </w:t>
            </w:r>
            <w:proofErr w:type="spellStart"/>
            <w:r w:rsidR="008A4CB9">
              <w:rPr>
                <w:sz w:val="18"/>
                <w:szCs w:val="18"/>
              </w:rPr>
              <w:t>sesame</w:t>
            </w:r>
            <w:proofErr w:type="spellEnd"/>
            <w:r w:rsidR="008A4CB9">
              <w:rPr>
                <w:sz w:val="18"/>
                <w:szCs w:val="18"/>
              </w:rPr>
              <w:t>, senão = 0)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BIN_NUM (anterior)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117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r w:rsidR="00E01CE9">
              <w:rPr>
                <w:sz w:val="18"/>
                <w:szCs w:val="18"/>
              </w:rPr>
              <w:t xml:space="preserve"> </w:t>
            </w:r>
            <w:proofErr w:type="gramStart"/>
            <w:r w:rsidR="00866721">
              <w:rPr>
                <w:sz w:val="18"/>
                <w:szCs w:val="18"/>
              </w:rPr>
              <w:t>num</w:t>
            </w:r>
            <w:proofErr w:type="gramEnd"/>
            <w:r w:rsidR="00866721">
              <w:rPr>
                <w:sz w:val="18"/>
                <w:szCs w:val="18"/>
              </w:rPr>
              <w:t xml:space="preserve"> cartão anterior se renovação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BIN_EXN (anterior)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123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r w:rsidR="00866721">
              <w:rPr>
                <w:sz w:val="18"/>
                <w:szCs w:val="18"/>
              </w:rPr>
              <w:t xml:space="preserve"> </w:t>
            </w:r>
            <w:proofErr w:type="gramStart"/>
            <w:r w:rsidR="00866721">
              <w:rPr>
                <w:sz w:val="18"/>
                <w:szCs w:val="18"/>
              </w:rPr>
              <w:t>num</w:t>
            </w:r>
            <w:proofErr w:type="gramEnd"/>
            <w:r w:rsidR="00866721">
              <w:rPr>
                <w:sz w:val="18"/>
                <w:szCs w:val="18"/>
              </w:rPr>
              <w:t xml:space="preserve"> cartão anterior se renovação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CAR_NUM (anterior)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125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r w:rsidR="00866721">
              <w:rPr>
                <w:sz w:val="18"/>
                <w:szCs w:val="18"/>
              </w:rPr>
              <w:t xml:space="preserve"> </w:t>
            </w:r>
            <w:proofErr w:type="gramStart"/>
            <w:r w:rsidR="00866721">
              <w:rPr>
                <w:sz w:val="18"/>
                <w:szCs w:val="18"/>
              </w:rPr>
              <w:t>num</w:t>
            </w:r>
            <w:proofErr w:type="gramEnd"/>
            <w:r w:rsidR="00866721">
              <w:rPr>
                <w:sz w:val="18"/>
                <w:szCs w:val="18"/>
              </w:rPr>
              <w:t xml:space="preserve"> cartão anterior se renovação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CAR_CD1 (anterior)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132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866721" w:rsidRDefault="00BC423A" w:rsidP="00BC423A">
            <w:pPr>
              <w:contextualSpacing/>
              <w:rPr>
                <w:sz w:val="18"/>
                <w:szCs w:val="18"/>
              </w:rPr>
            </w:pPr>
            <w:r w:rsidRPr="00866721">
              <w:rPr>
                <w:sz w:val="18"/>
                <w:szCs w:val="18"/>
              </w:rPr>
              <w:t>=</w:t>
            </w:r>
            <w:r w:rsidR="00866721">
              <w:rPr>
                <w:sz w:val="18"/>
                <w:szCs w:val="18"/>
              </w:rPr>
              <w:t xml:space="preserve"> </w:t>
            </w:r>
            <w:proofErr w:type="gramStart"/>
            <w:r w:rsidR="00866721">
              <w:rPr>
                <w:sz w:val="18"/>
                <w:szCs w:val="18"/>
              </w:rPr>
              <w:t>num</w:t>
            </w:r>
            <w:proofErr w:type="gramEnd"/>
            <w:r w:rsidR="00866721">
              <w:rPr>
                <w:sz w:val="18"/>
                <w:szCs w:val="18"/>
              </w:rPr>
              <w:t xml:space="preserve"> cartão anterior se renovação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CAR_EXPDATN02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133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r w:rsidR="00866721">
              <w:rPr>
                <w:sz w:val="18"/>
                <w:szCs w:val="18"/>
              </w:rPr>
              <w:t>data cartão anterior se renovação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CAR_CTAQNT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137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866721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=1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SAN_NUM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138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866721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=num </w:t>
            </w:r>
            <w:proofErr w:type="gramStart"/>
            <w:r>
              <w:rPr>
                <w:sz w:val="18"/>
                <w:szCs w:val="18"/>
              </w:rPr>
              <w:t>dossier</w:t>
            </w:r>
            <w:proofErr w:type="gramEnd"/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CAR_TPCREU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153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773F7E" w:rsidRDefault="00BC423A" w:rsidP="00866721">
            <w:pPr>
              <w:contextualSpacing/>
              <w:rPr>
                <w:sz w:val="18"/>
                <w:szCs w:val="18"/>
                <w:lang w:val="en-US"/>
              </w:rPr>
            </w:pPr>
            <w:r w:rsidRPr="00773F7E">
              <w:rPr>
                <w:sz w:val="18"/>
                <w:szCs w:val="18"/>
                <w:lang w:val="en-US"/>
              </w:rPr>
              <w:t>=</w:t>
            </w:r>
            <w:r w:rsidR="00866721">
              <w:rPr>
                <w:sz w:val="18"/>
                <w:szCs w:val="18"/>
                <w:lang w:val="en-US"/>
              </w:rPr>
              <w:t>40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BAN_AGECOD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155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773F7E" w:rsidRDefault="00BC423A" w:rsidP="00866721">
            <w:pPr>
              <w:contextualSpacing/>
              <w:rPr>
                <w:sz w:val="18"/>
                <w:szCs w:val="18"/>
                <w:lang w:val="en-US"/>
              </w:rPr>
            </w:pPr>
            <w:r w:rsidRPr="00773F7E">
              <w:rPr>
                <w:sz w:val="18"/>
                <w:szCs w:val="18"/>
                <w:lang w:val="en-US"/>
              </w:rPr>
              <w:t>=</w:t>
            </w:r>
            <w:r w:rsidR="00866721">
              <w:rPr>
                <w:sz w:val="18"/>
                <w:szCs w:val="18"/>
                <w:lang w:val="en-US"/>
              </w:rPr>
              <w:t>0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CAR_LIMMNS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159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773F7E" w:rsidRDefault="00BC423A" w:rsidP="00866721">
            <w:pPr>
              <w:contextualSpacing/>
              <w:rPr>
                <w:sz w:val="18"/>
                <w:szCs w:val="18"/>
              </w:rPr>
            </w:pPr>
            <w:r w:rsidRPr="00773F7E">
              <w:rPr>
                <w:sz w:val="18"/>
                <w:szCs w:val="18"/>
              </w:rPr>
              <w:t>=</w:t>
            </w:r>
            <w:r w:rsidR="00866721">
              <w:rPr>
                <w:sz w:val="18"/>
                <w:szCs w:val="18"/>
              </w:rPr>
              <w:t>9999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CAR_LIMDIA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163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773F7E" w:rsidRDefault="00BC423A" w:rsidP="00866721">
            <w:pPr>
              <w:contextualSpacing/>
              <w:rPr>
                <w:sz w:val="18"/>
                <w:szCs w:val="18"/>
              </w:rPr>
            </w:pPr>
            <w:r w:rsidRPr="00773F7E">
              <w:rPr>
                <w:sz w:val="18"/>
                <w:szCs w:val="18"/>
              </w:rPr>
              <w:t>=</w:t>
            </w:r>
            <w:r w:rsidR="00866721">
              <w:rPr>
                <w:sz w:val="18"/>
                <w:szCs w:val="18"/>
              </w:rPr>
              <w:t>0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SAN_NUM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165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r w:rsidR="00866721">
              <w:rPr>
                <w:sz w:val="18"/>
                <w:szCs w:val="18"/>
              </w:rPr>
              <w:t>0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CAR_TPCREU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180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866721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BAN_AGECOD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182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r w:rsidR="00866721">
              <w:rPr>
                <w:sz w:val="18"/>
                <w:szCs w:val="18"/>
              </w:rPr>
              <w:t>0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CAR_LIMMNS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186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866721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=9999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CAR_LIMDIA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190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866721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CAR_SCDNUM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192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773F7E" w:rsidRDefault="00866721" w:rsidP="00BC423A">
            <w:pPr>
              <w:contextualSpacing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=0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CAR_OFFIND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207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773F7E" w:rsidRDefault="00BC423A" w:rsidP="00BC423A">
            <w:pPr>
              <w:contextualSpacing/>
              <w:rPr>
                <w:sz w:val="18"/>
                <w:szCs w:val="18"/>
                <w:lang w:val="en-US"/>
              </w:rPr>
            </w:pPr>
            <w:r w:rsidRPr="00773F7E">
              <w:rPr>
                <w:sz w:val="18"/>
                <w:szCs w:val="18"/>
                <w:lang w:val="en-US"/>
              </w:rPr>
              <w:t>=</w:t>
            </w:r>
            <w:r w:rsidR="00866721">
              <w:rPr>
                <w:sz w:val="18"/>
                <w:szCs w:val="18"/>
                <w:lang w:val="en-US"/>
              </w:rPr>
              <w:t>0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BIN_MMAOFF_LOW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208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773F7E" w:rsidRDefault="00866721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BIN_MMAOFF_UPP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214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773F7E" w:rsidRDefault="00866721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BIN_NMTOFF_MOE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220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866721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BIN_NMTOFF_CTY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222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773F7E" w:rsidRDefault="00866721" w:rsidP="00BC423A">
            <w:pPr>
              <w:contextualSpacing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BIN_NMTOFF_LOW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224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773F7E" w:rsidRDefault="00866721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BIN_NMTOFF_UPP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226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773F7E" w:rsidRDefault="00866721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CAR_LICIND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228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BC423A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r w:rsidR="00866721">
              <w:rPr>
                <w:sz w:val="18"/>
                <w:szCs w:val="18"/>
              </w:rPr>
              <w:t>0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BIN_MINMNT_LIC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229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866721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BIN_MAXFRA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235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866721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BIN_MINMNT_FRA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237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866721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BC423A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SIS_LICIDT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243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C014EF" w:rsidRDefault="00866721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CAR_LICPLF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244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773F7E" w:rsidRDefault="00866721" w:rsidP="00BC423A">
            <w:pPr>
              <w:contextualSpacing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CAR_LICDIA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253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BC423A" w:rsidRPr="00773F7E" w:rsidRDefault="00866721" w:rsidP="00BC423A">
            <w:pPr>
              <w:contextualSpacing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EXT_INFPRSA01</w:t>
            </w:r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200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255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6A2206" w:rsidRDefault="006A2206"/>
          <w:tbl>
            <w:tblPr>
              <w:tblW w:w="5339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60"/>
              <w:gridCol w:w="1736"/>
              <w:gridCol w:w="626"/>
              <w:gridCol w:w="817"/>
            </w:tblGrid>
            <w:tr w:rsidR="0030417B" w:rsidTr="0030417B">
              <w:tc>
                <w:tcPr>
                  <w:tcW w:w="216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417B" w:rsidRPr="006A2206" w:rsidRDefault="0030417B" w:rsidP="006A2206">
                  <w:pPr>
                    <w:rPr>
                      <w:rFonts w:eastAsiaTheme="minorHAnsi"/>
                      <w:b/>
                      <w:bCs/>
                      <w:sz w:val="18"/>
                      <w:szCs w:val="18"/>
                    </w:rPr>
                  </w:pPr>
                </w:p>
              </w:tc>
              <w:tc>
                <w:tcPr>
                  <w:tcW w:w="173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</w:tcPr>
                <w:p w:rsidR="0030417B" w:rsidRPr="0030417B" w:rsidRDefault="0030417B">
                  <w:pPr>
                    <w:jc w:val="center"/>
                    <w:rPr>
                      <w:rFonts w:eastAsiaTheme="minorHAnsi"/>
                      <w:b/>
                      <w:bCs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Descritivo</w:t>
                  </w:r>
                </w:p>
              </w:tc>
              <w:tc>
                <w:tcPr>
                  <w:tcW w:w="62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417B" w:rsidRPr="006A2206" w:rsidRDefault="0030417B">
                  <w:pPr>
                    <w:jc w:val="center"/>
                    <w:rPr>
                      <w:rFonts w:eastAsiaTheme="minorHAnsi"/>
                      <w:b/>
                      <w:bCs/>
                      <w:sz w:val="18"/>
                      <w:szCs w:val="18"/>
                    </w:rPr>
                  </w:pPr>
                  <w:r w:rsidRPr="006A2206">
                    <w:rPr>
                      <w:b/>
                      <w:bCs/>
                      <w:sz w:val="18"/>
                      <w:szCs w:val="18"/>
                    </w:rPr>
                    <w:t>Ordem</w:t>
                  </w:r>
                </w:p>
              </w:tc>
              <w:tc>
                <w:tcPr>
                  <w:tcW w:w="81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417B" w:rsidRPr="006A2206" w:rsidRDefault="0030417B">
                  <w:pPr>
                    <w:jc w:val="center"/>
                    <w:rPr>
                      <w:rFonts w:eastAsiaTheme="minorHAnsi"/>
                      <w:b/>
                      <w:bCs/>
                      <w:sz w:val="18"/>
                      <w:szCs w:val="18"/>
                    </w:rPr>
                  </w:pPr>
                  <w:r w:rsidRPr="006A2206">
                    <w:rPr>
                      <w:b/>
                      <w:bCs/>
                      <w:sz w:val="18"/>
                      <w:szCs w:val="18"/>
                    </w:rPr>
                    <w:t>Tamanho</w:t>
                  </w:r>
                </w:p>
              </w:tc>
            </w:tr>
            <w:tr w:rsidR="0030417B" w:rsidTr="0030417B">
              <w:tc>
                <w:tcPr>
                  <w:tcW w:w="216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417B" w:rsidRPr="0030417B" w:rsidRDefault="0030417B">
                  <w:pPr>
                    <w:rPr>
                      <w:rFonts w:eastAsiaTheme="minorHAnsi"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TEMPLATE CARDMAIL</w:t>
                  </w:r>
                </w:p>
              </w:tc>
              <w:tc>
                <w:tcPr>
                  <w:tcW w:w="173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</w:tcPr>
                <w:p w:rsidR="0030417B" w:rsidRPr="0030417B" w:rsidRDefault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NUM_CARTA</w:t>
                  </w:r>
                </w:p>
              </w:tc>
              <w:tc>
                <w:tcPr>
                  <w:tcW w:w="62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417B" w:rsidRPr="0030417B" w:rsidRDefault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81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417B" w:rsidRPr="0030417B" w:rsidRDefault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3</w:t>
                  </w:r>
                </w:p>
              </w:tc>
            </w:tr>
            <w:tr w:rsidR="0030417B" w:rsidTr="0030417B">
              <w:tc>
                <w:tcPr>
                  <w:tcW w:w="216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417B" w:rsidRPr="0030417B" w:rsidRDefault="0030417B" w:rsidP="0030417B">
                  <w:pPr>
                    <w:rPr>
                      <w:rFonts w:eastAsiaTheme="minorHAnsi"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EMBOSSP (num fidelidade)</w:t>
                  </w:r>
                </w:p>
              </w:tc>
              <w:tc>
                <w:tcPr>
                  <w:tcW w:w="173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</w:tcPr>
                <w:p w:rsidR="0030417B" w:rsidRPr="0030417B" w:rsidRDefault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</w:p>
              </w:tc>
              <w:tc>
                <w:tcPr>
                  <w:tcW w:w="62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417B" w:rsidRPr="0030417B" w:rsidRDefault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81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417B" w:rsidRPr="0030417B" w:rsidRDefault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13</w:t>
                  </w:r>
                </w:p>
              </w:tc>
            </w:tr>
            <w:tr w:rsidR="0030417B" w:rsidTr="0030417B">
              <w:tc>
                <w:tcPr>
                  <w:tcW w:w="216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417B" w:rsidRPr="0030417B" w:rsidRDefault="0030417B" w:rsidP="0030417B">
                  <w:pPr>
                    <w:rPr>
                      <w:rFonts w:eastAsiaTheme="minorHAnsi"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NOME_CARTAO</w:t>
                  </w:r>
                </w:p>
              </w:tc>
              <w:tc>
                <w:tcPr>
                  <w:tcW w:w="173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</w:tcPr>
                <w:p w:rsidR="0030417B" w:rsidRPr="0030417B" w:rsidRDefault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NOME_DE_CADEIA</w:t>
                  </w:r>
                </w:p>
              </w:tc>
              <w:tc>
                <w:tcPr>
                  <w:tcW w:w="62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417B" w:rsidRPr="0030417B" w:rsidRDefault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81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417B" w:rsidRPr="0030417B" w:rsidRDefault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30</w:t>
                  </w:r>
                </w:p>
              </w:tc>
            </w:tr>
            <w:tr w:rsidR="0030417B" w:rsidTr="0030417B">
              <w:tc>
                <w:tcPr>
                  <w:tcW w:w="216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417B" w:rsidRPr="0030417B" w:rsidRDefault="0030417B">
                  <w:pPr>
                    <w:rPr>
                      <w:rFonts w:eastAsiaTheme="minorHAnsi"/>
                      <w:sz w:val="18"/>
                      <w:szCs w:val="18"/>
                    </w:rPr>
                  </w:pPr>
                  <w:proofErr w:type="gramStart"/>
                  <w:r w:rsidRPr="0030417B">
                    <w:rPr>
                      <w:sz w:val="18"/>
                      <w:szCs w:val="18"/>
                    </w:rPr>
                    <w:t>PLAFOND</w:t>
                  </w:r>
                  <w:proofErr w:type="gramEnd"/>
                </w:p>
              </w:tc>
              <w:tc>
                <w:tcPr>
                  <w:tcW w:w="173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</w:tcPr>
                <w:p w:rsidR="0030417B" w:rsidRPr="0030417B" w:rsidRDefault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  <w:proofErr w:type="gramStart"/>
                  <w:r w:rsidRPr="0030417B">
                    <w:rPr>
                      <w:sz w:val="18"/>
                      <w:szCs w:val="18"/>
                    </w:rPr>
                    <w:t>PLAFOND</w:t>
                  </w:r>
                  <w:proofErr w:type="gramEnd"/>
                </w:p>
              </w:tc>
              <w:tc>
                <w:tcPr>
                  <w:tcW w:w="62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417B" w:rsidRPr="0030417B" w:rsidRDefault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81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417B" w:rsidRPr="0030417B" w:rsidRDefault="00DF065C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5</w:t>
                  </w:r>
                </w:p>
              </w:tc>
            </w:tr>
            <w:tr w:rsidR="0030417B" w:rsidTr="0030417B">
              <w:tc>
                <w:tcPr>
                  <w:tcW w:w="216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417B" w:rsidRPr="0030417B" w:rsidRDefault="0030417B">
                  <w:pPr>
                    <w:rPr>
                      <w:rFonts w:eastAsiaTheme="minorHAnsi"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LIMITE ANUAL</w:t>
                  </w:r>
                </w:p>
              </w:tc>
              <w:tc>
                <w:tcPr>
                  <w:tcW w:w="173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</w:tcPr>
                <w:p w:rsidR="0030417B" w:rsidRPr="0030417B" w:rsidRDefault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LIMITE_ANUAL</w:t>
                  </w:r>
                </w:p>
              </w:tc>
              <w:tc>
                <w:tcPr>
                  <w:tcW w:w="62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417B" w:rsidRPr="0030417B" w:rsidRDefault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5</w:t>
                  </w:r>
                </w:p>
              </w:tc>
              <w:tc>
                <w:tcPr>
                  <w:tcW w:w="81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417B" w:rsidRPr="0030417B" w:rsidRDefault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14</w:t>
                  </w:r>
                </w:p>
              </w:tc>
            </w:tr>
            <w:tr w:rsidR="0030417B" w:rsidTr="0030417B">
              <w:tc>
                <w:tcPr>
                  <w:tcW w:w="216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417B" w:rsidRPr="0030417B" w:rsidRDefault="0030417B">
                  <w:pPr>
                    <w:rPr>
                      <w:rFonts w:eastAsiaTheme="minorHAnsi"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RESERVA-EXTRA</w:t>
                  </w:r>
                </w:p>
              </w:tc>
              <w:tc>
                <w:tcPr>
                  <w:tcW w:w="173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</w:tcPr>
                <w:p w:rsidR="0030417B" w:rsidRPr="0030417B" w:rsidRDefault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</w:p>
              </w:tc>
              <w:tc>
                <w:tcPr>
                  <w:tcW w:w="62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417B" w:rsidRPr="0030417B" w:rsidRDefault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6</w:t>
                  </w:r>
                </w:p>
              </w:tc>
              <w:tc>
                <w:tcPr>
                  <w:tcW w:w="81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417B" w:rsidRPr="0030417B" w:rsidRDefault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5</w:t>
                  </w:r>
                </w:p>
              </w:tc>
            </w:tr>
            <w:tr w:rsidR="0030417B" w:rsidTr="0030417B">
              <w:tc>
                <w:tcPr>
                  <w:tcW w:w="216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0417B" w:rsidRPr="0030417B" w:rsidRDefault="0030417B">
                  <w:pPr>
                    <w:rPr>
                      <w:rFonts w:eastAsiaTheme="minorHAnsi"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COD-BARRAS CARTA</w:t>
                  </w:r>
                </w:p>
              </w:tc>
              <w:tc>
                <w:tcPr>
                  <w:tcW w:w="173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</w:tcPr>
                <w:p w:rsidR="0030417B" w:rsidRPr="0030417B" w:rsidRDefault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NUM_COD_BARRAS</w:t>
                  </w:r>
                </w:p>
              </w:tc>
              <w:tc>
                <w:tcPr>
                  <w:tcW w:w="62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0417B" w:rsidRPr="0030417B" w:rsidRDefault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7</w:t>
                  </w:r>
                </w:p>
              </w:tc>
              <w:tc>
                <w:tcPr>
                  <w:tcW w:w="81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417B" w:rsidRPr="0030417B" w:rsidRDefault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  <w:r w:rsidRPr="0030417B">
                    <w:rPr>
                      <w:sz w:val="18"/>
                      <w:szCs w:val="18"/>
                    </w:rPr>
                    <w:t>24</w:t>
                  </w:r>
                </w:p>
              </w:tc>
            </w:tr>
            <w:tr w:rsidR="0030417B" w:rsidTr="0030417B">
              <w:tc>
                <w:tcPr>
                  <w:tcW w:w="216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0417B" w:rsidRPr="006A2206" w:rsidRDefault="0030417B" w:rsidP="0030417B">
                  <w:pPr>
                    <w:rPr>
                      <w:rFonts w:eastAsiaTheme="minorHAnsi"/>
                      <w:sz w:val="18"/>
                      <w:szCs w:val="18"/>
                    </w:rPr>
                  </w:pPr>
                  <w:r w:rsidRPr="006A2206">
                    <w:rPr>
                      <w:rFonts w:eastAsiaTheme="minorHAnsi"/>
                      <w:sz w:val="18"/>
                      <w:szCs w:val="18"/>
                    </w:rPr>
                    <w:t xml:space="preserve">FILLER </w:t>
                  </w:r>
                </w:p>
              </w:tc>
              <w:tc>
                <w:tcPr>
                  <w:tcW w:w="173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</w:tcPr>
                <w:p w:rsidR="0030417B" w:rsidRPr="006A2206" w:rsidRDefault="0030417B" w:rsidP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</w:p>
              </w:tc>
              <w:tc>
                <w:tcPr>
                  <w:tcW w:w="62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0417B" w:rsidRPr="006A2206" w:rsidRDefault="0030417B" w:rsidP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</w:p>
              </w:tc>
              <w:tc>
                <w:tcPr>
                  <w:tcW w:w="81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0417B" w:rsidRPr="006A2206" w:rsidRDefault="00DF065C" w:rsidP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  <w:r>
                    <w:rPr>
                      <w:rFonts w:eastAsiaTheme="minorHAnsi"/>
                      <w:sz w:val="18"/>
                      <w:szCs w:val="18"/>
                    </w:rPr>
                    <w:t>106</w:t>
                  </w:r>
                </w:p>
              </w:tc>
            </w:tr>
            <w:tr w:rsidR="0030417B" w:rsidTr="0030417B">
              <w:tc>
                <w:tcPr>
                  <w:tcW w:w="216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0417B" w:rsidRPr="006A2206" w:rsidRDefault="0030417B" w:rsidP="0030417B">
                  <w:pPr>
                    <w:rPr>
                      <w:rFonts w:eastAsiaTheme="minorHAnsi"/>
                      <w:sz w:val="18"/>
                      <w:szCs w:val="18"/>
                    </w:rPr>
                  </w:pPr>
                </w:p>
              </w:tc>
              <w:tc>
                <w:tcPr>
                  <w:tcW w:w="173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</w:tcPr>
                <w:p w:rsidR="0030417B" w:rsidRPr="006A2206" w:rsidRDefault="0030417B" w:rsidP="0030417B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62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0417B" w:rsidRPr="006A2206" w:rsidRDefault="0030417B" w:rsidP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  <w:r w:rsidRPr="006A2206">
                    <w:rPr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81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0417B" w:rsidRPr="006A2206" w:rsidRDefault="0030417B" w:rsidP="0030417B">
                  <w:pPr>
                    <w:jc w:val="center"/>
                    <w:rPr>
                      <w:rFonts w:eastAsiaTheme="minorHAnsi"/>
                      <w:sz w:val="18"/>
                      <w:szCs w:val="18"/>
                    </w:rPr>
                  </w:pPr>
                  <w:r>
                    <w:rPr>
                      <w:rFonts w:eastAsiaTheme="minorHAnsi"/>
                      <w:sz w:val="18"/>
                      <w:szCs w:val="18"/>
                    </w:rPr>
                    <w:t>200</w:t>
                  </w:r>
                </w:p>
              </w:tc>
            </w:tr>
          </w:tbl>
          <w:p w:rsidR="006A2206" w:rsidRPr="00773F7E" w:rsidRDefault="006A2206" w:rsidP="006A2206">
            <w:pPr>
              <w:contextualSpacing/>
              <w:rPr>
                <w:sz w:val="18"/>
                <w:szCs w:val="18"/>
              </w:rPr>
            </w:pPr>
          </w:p>
        </w:tc>
      </w:tr>
      <w:tr w:rsidR="00BC423A" w:rsidRPr="00773F7E" w:rsidTr="0030417B">
        <w:trPr>
          <w:trHeight w:val="276"/>
        </w:trPr>
        <w:tc>
          <w:tcPr>
            <w:tcW w:w="1897" w:type="dxa"/>
            <w:vAlign w:val="bottom"/>
          </w:tcPr>
          <w:p w:rsidR="00BC423A" w:rsidRPr="00D13B7C" w:rsidRDefault="00BC423A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D13B7C">
              <w:rPr>
                <w:color w:val="000000"/>
                <w:sz w:val="18"/>
                <w:szCs w:val="18"/>
              </w:rPr>
              <w:t>filler</w:t>
            </w:r>
            <w:proofErr w:type="spellEnd"/>
            <w:proofErr w:type="gramEnd"/>
          </w:p>
        </w:tc>
        <w:tc>
          <w:tcPr>
            <w:tcW w:w="86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C423A" w:rsidRPr="00D13B7C" w:rsidRDefault="00BC423A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455</w:t>
            </w:r>
          </w:p>
        </w:tc>
        <w:tc>
          <w:tcPr>
            <w:tcW w:w="663" w:type="dxa"/>
            <w:vAlign w:val="bottom"/>
          </w:tcPr>
          <w:p w:rsidR="00BC423A" w:rsidRPr="00D13B7C" w:rsidRDefault="00BC423A" w:rsidP="00D13B7C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BC423A" w:rsidRPr="00773F7E" w:rsidRDefault="00BC423A" w:rsidP="00866721">
            <w:pPr>
              <w:contextualSpacing/>
              <w:rPr>
                <w:sz w:val="18"/>
                <w:szCs w:val="18"/>
              </w:rPr>
            </w:pPr>
            <w:r w:rsidRPr="00773F7E">
              <w:rPr>
                <w:sz w:val="18"/>
                <w:szCs w:val="18"/>
              </w:rPr>
              <w:t>=</w:t>
            </w:r>
            <w:r w:rsidR="00866721">
              <w:rPr>
                <w:sz w:val="18"/>
                <w:szCs w:val="18"/>
              </w:rPr>
              <w:t>espaços</w:t>
            </w:r>
          </w:p>
        </w:tc>
      </w:tr>
      <w:tr w:rsidR="00F037D6" w:rsidTr="0030417B">
        <w:trPr>
          <w:trHeight w:val="276"/>
        </w:trPr>
        <w:tc>
          <w:tcPr>
            <w:tcW w:w="2760" w:type="dxa"/>
            <w:gridSpan w:val="2"/>
            <w:vAlign w:val="center"/>
          </w:tcPr>
          <w:p w:rsidR="00F037D6" w:rsidRPr="00C014EF" w:rsidRDefault="00F037D6" w:rsidP="00FB4BF6">
            <w:pPr>
              <w:contextualSpacing/>
              <w:jc w:val="right"/>
              <w:rPr>
                <w:sz w:val="18"/>
                <w:szCs w:val="18"/>
              </w:rPr>
            </w:pPr>
            <w:r w:rsidRPr="00C014EF">
              <w:rPr>
                <w:sz w:val="18"/>
                <w:szCs w:val="18"/>
              </w:rPr>
              <w:t>Total</w:t>
            </w:r>
          </w:p>
        </w:tc>
        <w:tc>
          <w:tcPr>
            <w:tcW w:w="623" w:type="dxa"/>
            <w:vAlign w:val="center"/>
          </w:tcPr>
          <w:p w:rsidR="00F037D6" w:rsidRPr="00C014EF" w:rsidRDefault="00F037D6" w:rsidP="00FB4BF6">
            <w:pPr>
              <w:contextualSpacing/>
              <w:rPr>
                <w:sz w:val="18"/>
                <w:szCs w:val="18"/>
              </w:rPr>
            </w:pPr>
            <w:r w:rsidRPr="00C014EF">
              <w:rPr>
                <w:sz w:val="18"/>
                <w:szCs w:val="18"/>
              </w:rPr>
              <w:t>455</w:t>
            </w:r>
          </w:p>
        </w:tc>
        <w:tc>
          <w:tcPr>
            <w:tcW w:w="6579" w:type="dxa"/>
            <w:gridSpan w:val="2"/>
            <w:vAlign w:val="center"/>
          </w:tcPr>
          <w:p w:rsidR="00F037D6" w:rsidRPr="00C014EF" w:rsidRDefault="00F037D6" w:rsidP="003248C6">
            <w:pPr>
              <w:contextualSpacing/>
              <w:rPr>
                <w:sz w:val="18"/>
                <w:szCs w:val="18"/>
              </w:rPr>
            </w:pPr>
          </w:p>
        </w:tc>
      </w:tr>
      <w:tr w:rsidR="00F037D6" w:rsidTr="0030417B">
        <w:trPr>
          <w:trHeight w:val="276"/>
        </w:trPr>
        <w:tc>
          <w:tcPr>
            <w:tcW w:w="9962" w:type="dxa"/>
            <w:gridSpan w:val="5"/>
            <w:vAlign w:val="center"/>
          </w:tcPr>
          <w:p w:rsidR="00F037D6" w:rsidRPr="0079628A" w:rsidRDefault="00F037D6" w:rsidP="001C179F">
            <w:pPr>
              <w:contextualSpacing/>
              <w:rPr>
                <w:b/>
                <w:sz w:val="20"/>
                <w:szCs w:val="20"/>
                <w:u w:val="single"/>
              </w:rPr>
            </w:pPr>
            <w:r w:rsidRPr="0079628A">
              <w:rPr>
                <w:b/>
                <w:bCs/>
                <w:sz w:val="20"/>
                <w:szCs w:val="20"/>
                <w:u w:val="single"/>
              </w:rPr>
              <w:t xml:space="preserve">Registo de Detalhe </w:t>
            </w:r>
            <w:r>
              <w:rPr>
                <w:b/>
                <w:bCs/>
                <w:sz w:val="20"/>
                <w:szCs w:val="20"/>
                <w:u w:val="single"/>
              </w:rPr>
              <w:t>3</w:t>
            </w:r>
            <w:r w:rsidRPr="0079628A">
              <w:rPr>
                <w:b/>
                <w:bCs/>
                <w:sz w:val="20"/>
                <w:szCs w:val="20"/>
                <w:u w:val="single"/>
              </w:rPr>
              <w:t xml:space="preserve"> (</w:t>
            </w:r>
            <w:r>
              <w:rPr>
                <w:b/>
                <w:bCs/>
                <w:sz w:val="20"/>
                <w:szCs w:val="20"/>
                <w:u w:val="single"/>
              </w:rPr>
              <w:t>Dados Endereçamento</w:t>
            </w:r>
            <w:r w:rsidRPr="0079628A">
              <w:rPr>
                <w:b/>
                <w:bCs/>
                <w:sz w:val="20"/>
                <w:szCs w:val="20"/>
                <w:u w:val="single"/>
              </w:rPr>
              <w:t>)</w:t>
            </w:r>
          </w:p>
        </w:tc>
      </w:tr>
      <w:tr w:rsidR="00F037D6" w:rsidTr="0030417B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lastRenderedPageBreak/>
              <w:t>FIC_REGCOD</w:t>
            </w:r>
          </w:p>
        </w:tc>
        <w:tc>
          <w:tcPr>
            <w:tcW w:w="86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1C179F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037D6" w:rsidRPr="00C014EF" w:rsidRDefault="00F037D6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=3</w:t>
            </w:r>
          </w:p>
        </w:tc>
      </w:tr>
      <w:tr w:rsidR="00F037D6" w:rsidTr="0030417B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FIC_REGNUMN02</w:t>
            </w:r>
          </w:p>
        </w:tc>
        <w:tc>
          <w:tcPr>
            <w:tcW w:w="86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62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1C179F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037D6" w:rsidRPr="00C014EF" w:rsidRDefault="00F037D6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=num sequencial (tem que emparelhar com </w:t>
            </w:r>
            <w:proofErr w:type="spellStart"/>
            <w:r>
              <w:rPr>
                <w:sz w:val="18"/>
                <w:szCs w:val="18"/>
              </w:rPr>
              <w:t>tip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reg</w:t>
            </w:r>
            <w:proofErr w:type="spellEnd"/>
            <w:r>
              <w:rPr>
                <w:sz w:val="18"/>
                <w:szCs w:val="18"/>
              </w:rPr>
              <w:t xml:space="preserve"> 2)</w:t>
            </w:r>
          </w:p>
        </w:tc>
      </w:tr>
      <w:tr w:rsidR="00F037D6" w:rsidTr="0030417B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BIN_NUM</w:t>
            </w:r>
          </w:p>
        </w:tc>
        <w:tc>
          <w:tcPr>
            <w:tcW w:w="86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62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1C179F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037D6" w:rsidRPr="00C014EF" w:rsidRDefault="00F037D6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 BIN do contrato</w:t>
            </w:r>
          </w:p>
        </w:tc>
      </w:tr>
      <w:tr w:rsidR="00F037D6" w:rsidTr="0030417B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BIN_EXN</w:t>
            </w:r>
          </w:p>
        </w:tc>
        <w:tc>
          <w:tcPr>
            <w:tcW w:w="86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1C179F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037D6" w:rsidRPr="00C014EF" w:rsidRDefault="00F037D6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= </w:t>
            </w:r>
            <w:proofErr w:type="spellStart"/>
            <w:r>
              <w:rPr>
                <w:sz w:val="18"/>
                <w:szCs w:val="18"/>
              </w:rPr>
              <w:t>ExBIN</w:t>
            </w:r>
            <w:proofErr w:type="spellEnd"/>
            <w:r>
              <w:rPr>
                <w:sz w:val="18"/>
                <w:szCs w:val="18"/>
              </w:rPr>
              <w:t xml:space="preserve"> do contrato</w:t>
            </w:r>
          </w:p>
        </w:tc>
      </w:tr>
      <w:tr w:rsidR="00F037D6" w:rsidTr="0030417B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CAR_NUM</w:t>
            </w:r>
          </w:p>
        </w:tc>
        <w:tc>
          <w:tcPr>
            <w:tcW w:w="86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62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1C179F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037D6" w:rsidRPr="00C014EF" w:rsidRDefault="00F037D6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 Número de cartão</w:t>
            </w:r>
          </w:p>
        </w:tc>
      </w:tr>
      <w:tr w:rsidR="00F037D6" w:rsidRPr="00773F7E" w:rsidTr="0030417B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CAR_CD1</w:t>
            </w:r>
          </w:p>
        </w:tc>
        <w:tc>
          <w:tcPr>
            <w:tcW w:w="86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1C179F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037D6" w:rsidRPr="00773F7E" w:rsidRDefault="00F037D6" w:rsidP="00B20863">
            <w:pPr>
              <w:contextualSpacing/>
              <w:rPr>
                <w:sz w:val="18"/>
                <w:szCs w:val="18"/>
                <w:lang w:val="en-US"/>
              </w:rPr>
            </w:pPr>
            <w:r w:rsidRPr="00773F7E">
              <w:rPr>
                <w:sz w:val="18"/>
                <w:szCs w:val="18"/>
                <w:lang w:val="en-US"/>
              </w:rPr>
              <w:t>=</w:t>
            </w:r>
            <w:r>
              <w:rPr>
                <w:sz w:val="18"/>
                <w:szCs w:val="18"/>
                <w:lang w:val="en-US"/>
              </w:rPr>
              <w:t xml:space="preserve"> check digit</w:t>
            </w:r>
          </w:p>
        </w:tc>
      </w:tr>
      <w:tr w:rsidR="00F037D6" w:rsidRPr="00773F7E" w:rsidTr="0030417B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CAR_EXPDATN02</w:t>
            </w:r>
          </w:p>
        </w:tc>
        <w:tc>
          <w:tcPr>
            <w:tcW w:w="86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62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1C179F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037D6" w:rsidRPr="00773F7E" w:rsidRDefault="00F037D6" w:rsidP="00B20863">
            <w:pPr>
              <w:contextualSpacing/>
              <w:rPr>
                <w:sz w:val="18"/>
                <w:szCs w:val="18"/>
                <w:lang w:val="en-US"/>
              </w:rPr>
            </w:pPr>
            <w:r w:rsidRPr="00773F7E">
              <w:rPr>
                <w:sz w:val="18"/>
                <w:szCs w:val="18"/>
                <w:lang w:val="en-US"/>
              </w:rPr>
              <w:t>=</w:t>
            </w:r>
            <w:r>
              <w:rPr>
                <w:sz w:val="18"/>
                <w:szCs w:val="18"/>
                <w:lang w:val="en-US"/>
              </w:rPr>
              <w:t xml:space="preserve"> data </w:t>
            </w:r>
            <w:proofErr w:type="spellStart"/>
            <w:r>
              <w:rPr>
                <w:sz w:val="18"/>
                <w:szCs w:val="18"/>
                <w:lang w:val="en-US"/>
              </w:rPr>
              <w:t>validade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F037D6" w:rsidRPr="00773F7E" w:rsidTr="0030417B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CAR_TITNOMA01</w:t>
            </w:r>
          </w:p>
        </w:tc>
        <w:tc>
          <w:tcPr>
            <w:tcW w:w="86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70</w:t>
            </w:r>
          </w:p>
        </w:tc>
        <w:tc>
          <w:tcPr>
            <w:tcW w:w="62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1C179F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F037D6" w:rsidRPr="00773F7E" w:rsidRDefault="00F037D6" w:rsidP="0073373B">
            <w:pPr>
              <w:contextualSpacing/>
              <w:rPr>
                <w:sz w:val="18"/>
                <w:szCs w:val="18"/>
              </w:rPr>
            </w:pPr>
            <w:r w:rsidRPr="00773F7E">
              <w:rPr>
                <w:sz w:val="18"/>
                <w:szCs w:val="18"/>
              </w:rPr>
              <w:t>=</w:t>
            </w:r>
            <w:r>
              <w:rPr>
                <w:sz w:val="18"/>
                <w:szCs w:val="18"/>
              </w:rPr>
              <w:t>Nome Cliente</w:t>
            </w:r>
          </w:p>
        </w:tc>
      </w:tr>
      <w:tr w:rsidR="00F037D6" w:rsidRPr="00773F7E" w:rsidTr="0030417B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CAR_TITNOM A01</w:t>
            </w:r>
          </w:p>
        </w:tc>
        <w:tc>
          <w:tcPr>
            <w:tcW w:w="86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70</w:t>
            </w:r>
          </w:p>
        </w:tc>
        <w:tc>
          <w:tcPr>
            <w:tcW w:w="62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98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1C179F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F037D6" w:rsidRPr="00773F7E" w:rsidRDefault="00F037D6" w:rsidP="0073373B">
            <w:pPr>
              <w:contextualSpacing/>
              <w:rPr>
                <w:sz w:val="18"/>
                <w:szCs w:val="18"/>
              </w:rPr>
            </w:pPr>
            <w:r w:rsidRPr="00773F7E">
              <w:rPr>
                <w:sz w:val="18"/>
                <w:szCs w:val="18"/>
              </w:rPr>
              <w:t>=</w:t>
            </w:r>
            <w:r>
              <w:rPr>
                <w:sz w:val="18"/>
                <w:szCs w:val="18"/>
              </w:rPr>
              <w:t>Nome Cliente (</w:t>
            </w:r>
            <w:proofErr w:type="spellStart"/>
            <w:r>
              <w:rPr>
                <w:sz w:val="18"/>
                <w:szCs w:val="18"/>
              </w:rPr>
              <w:t>cont</w:t>
            </w:r>
            <w:proofErr w:type="spellEnd"/>
            <w:r>
              <w:rPr>
                <w:sz w:val="18"/>
                <w:szCs w:val="18"/>
              </w:rPr>
              <w:t>.)</w:t>
            </w:r>
          </w:p>
        </w:tc>
      </w:tr>
      <w:tr w:rsidR="00F037D6" w:rsidTr="0030417B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CLI_MORA01</w:t>
            </w:r>
          </w:p>
        </w:tc>
        <w:tc>
          <w:tcPr>
            <w:tcW w:w="86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70</w:t>
            </w:r>
          </w:p>
        </w:tc>
        <w:tc>
          <w:tcPr>
            <w:tcW w:w="62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168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1C179F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F037D6" w:rsidRPr="00C014EF" w:rsidRDefault="00F037D6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=Morada Cliente</w:t>
            </w:r>
          </w:p>
        </w:tc>
      </w:tr>
      <w:tr w:rsidR="00F037D6" w:rsidTr="0030417B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CLI_MORA01 2)</w:t>
            </w:r>
          </w:p>
        </w:tc>
        <w:tc>
          <w:tcPr>
            <w:tcW w:w="86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70</w:t>
            </w:r>
          </w:p>
        </w:tc>
        <w:tc>
          <w:tcPr>
            <w:tcW w:w="62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238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1C179F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F037D6" w:rsidRPr="00C014EF" w:rsidRDefault="00F037D6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=Morada Cliente (</w:t>
            </w:r>
            <w:proofErr w:type="spellStart"/>
            <w:r>
              <w:rPr>
                <w:sz w:val="18"/>
                <w:szCs w:val="18"/>
              </w:rPr>
              <w:t>cont</w:t>
            </w:r>
            <w:proofErr w:type="spellEnd"/>
            <w:r>
              <w:rPr>
                <w:sz w:val="18"/>
                <w:szCs w:val="18"/>
              </w:rPr>
              <w:t>.)</w:t>
            </w:r>
          </w:p>
        </w:tc>
      </w:tr>
      <w:tr w:rsidR="00F037D6" w:rsidTr="0030417B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CLI_LOCA01</w:t>
            </w:r>
          </w:p>
        </w:tc>
        <w:tc>
          <w:tcPr>
            <w:tcW w:w="86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62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308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1C179F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F037D6" w:rsidRPr="00C014EF" w:rsidRDefault="00F037D6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=Localidade</w:t>
            </w:r>
          </w:p>
        </w:tc>
      </w:tr>
      <w:tr w:rsidR="00F037D6" w:rsidTr="0030417B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CLI_CODPST</w:t>
            </w:r>
          </w:p>
        </w:tc>
        <w:tc>
          <w:tcPr>
            <w:tcW w:w="86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62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343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1C179F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F037D6" w:rsidRPr="00C014EF" w:rsidRDefault="00F037D6" w:rsidP="0073373B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proofErr w:type="spellStart"/>
            <w:r>
              <w:rPr>
                <w:sz w:val="18"/>
                <w:szCs w:val="18"/>
              </w:rPr>
              <w:t>Cod</w:t>
            </w:r>
            <w:proofErr w:type="spellEnd"/>
            <w:r>
              <w:rPr>
                <w:sz w:val="18"/>
                <w:szCs w:val="18"/>
              </w:rPr>
              <w:t>. Postal</w:t>
            </w:r>
          </w:p>
        </w:tc>
      </w:tr>
      <w:tr w:rsidR="00F037D6" w:rsidTr="0030417B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CLI_LOCPSTA01</w:t>
            </w:r>
          </w:p>
        </w:tc>
        <w:tc>
          <w:tcPr>
            <w:tcW w:w="86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62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351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1C179F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F037D6" w:rsidRPr="00C014EF" w:rsidRDefault="00F037D6" w:rsidP="00BC423A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=Localidade postal</w:t>
            </w:r>
          </w:p>
        </w:tc>
      </w:tr>
      <w:tr w:rsidR="00F037D6" w:rsidRPr="00773F7E" w:rsidTr="0030417B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EXT_CTYCOD</w:t>
            </w:r>
          </w:p>
        </w:tc>
        <w:tc>
          <w:tcPr>
            <w:tcW w:w="86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62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391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1C179F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037D6" w:rsidRPr="0073373B" w:rsidRDefault="00F037D6" w:rsidP="0073373B">
            <w:pPr>
              <w:contextualSpacing/>
              <w:rPr>
                <w:sz w:val="18"/>
                <w:szCs w:val="18"/>
              </w:rPr>
            </w:pPr>
            <w:r w:rsidRPr="0073373B">
              <w:rPr>
                <w:sz w:val="18"/>
                <w:szCs w:val="18"/>
              </w:rPr>
              <w:t>=</w:t>
            </w:r>
            <w:r>
              <w:rPr>
                <w:sz w:val="18"/>
                <w:szCs w:val="18"/>
              </w:rPr>
              <w:t>620</w:t>
            </w:r>
          </w:p>
        </w:tc>
      </w:tr>
      <w:tr w:rsidR="00F037D6" w:rsidRPr="00773F7E" w:rsidTr="0030417B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>
            <w:pPr>
              <w:rPr>
                <w:color w:val="000000"/>
                <w:sz w:val="18"/>
                <w:szCs w:val="18"/>
              </w:rPr>
            </w:pPr>
            <w:proofErr w:type="spellStart"/>
            <w:r w:rsidRPr="001C179F">
              <w:rPr>
                <w:color w:val="000000"/>
                <w:sz w:val="18"/>
                <w:szCs w:val="18"/>
              </w:rPr>
              <w:t>Filler</w:t>
            </w:r>
            <w:proofErr w:type="spellEnd"/>
          </w:p>
        </w:tc>
        <w:tc>
          <w:tcPr>
            <w:tcW w:w="86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62</w:t>
            </w:r>
          </w:p>
        </w:tc>
        <w:tc>
          <w:tcPr>
            <w:tcW w:w="623" w:type="dxa"/>
            <w:vAlign w:val="bottom"/>
          </w:tcPr>
          <w:p w:rsidR="00F037D6" w:rsidRPr="001C179F" w:rsidRDefault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394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1C179F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F037D6" w:rsidRPr="0073373B" w:rsidRDefault="00F037D6" w:rsidP="00BC423A">
            <w:pPr>
              <w:contextualSpacing/>
              <w:rPr>
                <w:sz w:val="18"/>
                <w:szCs w:val="18"/>
              </w:rPr>
            </w:pPr>
            <w:r w:rsidRPr="0073373B">
              <w:rPr>
                <w:sz w:val="18"/>
                <w:szCs w:val="18"/>
              </w:rPr>
              <w:t>=</w:t>
            </w:r>
            <w:r>
              <w:rPr>
                <w:sz w:val="18"/>
                <w:szCs w:val="18"/>
              </w:rPr>
              <w:t>Espaços</w:t>
            </w:r>
          </w:p>
        </w:tc>
      </w:tr>
      <w:tr w:rsidR="00F037D6" w:rsidTr="0030417B">
        <w:trPr>
          <w:trHeight w:val="276"/>
        </w:trPr>
        <w:tc>
          <w:tcPr>
            <w:tcW w:w="2760" w:type="dxa"/>
            <w:gridSpan w:val="2"/>
            <w:vAlign w:val="center"/>
          </w:tcPr>
          <w:p w:rsidR="00F037D6" w:rsidRPr="00C014EF" w:rsidRDefault="00F037D6" w:rsidP="00FB4BF6">
            <w:pPr>
              <w:contextualSpacing/>
              <w:jc w:val="right"/>
              <w:rPr>
                <w:sz w:val="18"/>
                <w:szCs w:val="18"/>
              </w:rPr>
            </w:pPr>
            <w:r w:rsidRPr="00C014EF">
              <w:rPr>
                <w:sz w:val="18"/>
                <w:szCs w:val="18"/>
              </w:rPr>
              <w:t>Total</w:t>
            </w:r>
          </w:p>
        </w:tc>
        <w:tc>
          <w:tcPr>
            <w:tcW w:w="623" w:type="dxa"/>
            <w:vAlign w:val="center"/>
          </w:tcPr>
          <w:p w:rsidR="00F037D6" w:rsidRPr="00C014EF" w:rsidRDefault="00F037D6" w:rsidP="00FB4BF6">
            <w:pPr>
              <w:contextualSpacing/>
              <w:rPr>
                <w:sz w:val="18"/>
                <w:szCs w:val="18"/>
              </w:rPr>
            </w:pPr>
            <w:r w:rsidRPr="00C014EF">
              <w:rPr>
                <w:sz w:val="18"/>
                <w:szCs w:val="18"/>
              </w:rPr>
              <w:t>455</w:t>
            </w:r>
          </w:p>
        </w:tc>
        <w:tc>
          <w:tcPr>
            <w:tcW w:w="6579" w:type="dxa"/>
            <w:gridSpan w:val="2"/>
            <w:vAlign w:val="center"/>
          </w:tcPr>
          <w:p w:rsidR="00F037D6" w:rsidRPr="00C014EF" w:rsidRDefault="00F037D6" w:rsidP="003248C6">
            <w:pPr>
              <w:contextualSpacing/>
              <w:rPr>
                <w:sz w:val="18"/>
                <w:szCs w:val="18"/>
              </w:rPr>
            </w:pPr>
          </w:p>
        </w:tc>
      </w:tr>
      <w:tr w:rsidR="00F037D6" w:rsidTr="0030417B">
        <w:trPr>
          <w:trHeight w:val="276"/>
        </w:trPr>
        <w:tc>
          <w:tcPr>
            <w:tcW w:w="9962" w:type="dxa"/>
            <w:gridSpan w:val="5"/>
          </w:tcPr>
          <w:p w:rsidR="00F037D6" w:rsidRPr="0079628A" w:rsidRDefault="00F037D6" w:rsidP="000068F2">
            <w:pPr>
              <w:contextualSpacing/>
              <w:rPr>
                <w:b/>
                <w:sz w:val="20"/>
                <w:szCs w:val="20"/>
                <w:u w:val="single"/>
              </w:rPr>
            </w:pPr>
            <w:r w:rsidRPr="0079628A">
              <w:rPr>
                <w:b/>
                <w:bCs/>
                <w:sz w:val="20"/>
                <w:szCs w:val="20"/>
                <w:u w:val="single"/>
              </w:rPr>
              <w:t xml:space="preserve">Registo de Detalhe </w:t>
            </w:r>
            <w:r>
              <w:rPr>
                <w:b/>
                <w:bCs/>
                <w:sz w:val="20"/>
                <w:szCs w:val="20"/>
                <w:u w:val="single"/>
              </w:rPr>
              <w:t>4</w:t>
            </w:r>
            <w:r w:rsidRPr="0079628A">
              <w:rPr>
                <w:b/>
                <w:bCs/>
                <w:sz w:val="20"/>
                <w:szCs w:val="20"/>
                <w:u w:val="single"/>
              </w:rPr>
              <w:t xml:space="preserve"> (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Dados </w:t>
            </w:r>
            <w:proofErr w:type="spellStart"/>
            <w:r>
              <w:rPr>
                <w:b/>
                <w:bCs/>
                <w:sz w:val="20"/>
                <w:szCs w:val="20"/>
                <w:u w:val="single"/>
              </w:rPr>
              <w:t>descricionários</w:t>
            </w:r>
            <w:proofErr w:type="spellEnd"/>
            <w:r w:rsidRPr="0079628A">
              <w:rPr>
                <w:b/>
                <w:bCs/>
                <w:sz w:val="20"/>
                <w:szCs w:val="20"/>
                <w:u w:val="single"/>
              </w:rPr>
              <w:t>)</w:t>
            </w:r>
          </w:p>
        </w:tc>
      </w:tr>
      <w:tr w:rsidR="00F037D6" w:rsidTr="0030417B">
        <w:trPr>
          <w:trHeight w:val="276"/>
        </w:trPr>
        <w:tc>
          <w:tcPr>
            <w:tcW w:w="1897" w:type="dxa"/>
          </w:tcPr>
          <w:p w:rsidR="00F037D6" w:rsidRPr="001C179F" w:rsidRDefault="00F037D6" w:rsidP="00B20863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FIC_REGCOD</w:t>
            </w:r>
          </w:p>
        </w:tc>
        <w:tc>
          <w:tcPr>
            <w:tcW w:w="863" w:type="dxa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63" w:type="dxa"/>
          </w:tcPr>
          <w:p w:rsidR="00F037D6" w:rsidRPr="001C179F" w:rsidRDefault="00F037D6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037D6" w:rsidRPr="00C014EF" w:rsidRDefault="00F037D6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=4</w:t>
            </w:r>
          </w:p>
        </w:tc>
      </w:tr>
      <w:tr w:rsidR="00F037D6" w:rsidTr="0030417B">
        <w:trPr>
          <w:trHeight w:val="276"/>
        </w:trPr>
        <w:tc>
          <w:tcPr>
            <w:tcW w:w="1897" w:type="dxa"/>
          </w:tcPr>
          <w:p w:rsidR="00F037D6" w:rsidRPr="001C179F" w:rsidRDefault="00F037D6" w:rsidP="00B20863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FIC_REGNUMN02</w:t>
            </w:r>
          </w:p>
        </w:tc>
        <w:tc>
          <w:tcPr>
            <w:tcW w:w="863" w:type="dxa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623" w:type="dxa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63" w:type="dxa"/>
          </w:tcPr>
          <w:p w:rsidR="00F037D6" w:rsidRPr="001C179F" w:rsidRDefault="00F037D6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037D6" w:rsidRPr="00C014EF" w:rsidRDefault="00F037D6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=num sequencial (tem que emparelhar com </w:t>
            </w:r>
            <w:proofErr w:type="spellStart"/>
            <w:r>
              <w:rPr>
                <w:sz w:val="18"/>
                <w:szCs w:val="18"/>
              </w:rPr>
              <w:t>tip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reg</w:t>
            </w:r>
            <w:proofErr w:type="spellEnd"/>
            <w:r>
              <w:rPr>
                <w:sz w:val="18"/>
                <w:szCs w:val="18"/>
              </w:rPr>
              <w:t xml:space="preserve"> 2 e 3)</w:t>
            </w:r>
          </w:p>
        </w:tc>
      </w:tr>
      <w:tr w:rsidR="00F037D6" w:rsidTr="0030417B">
        <w:trPr>
          <w:trHeight w:val="276"/>
        </w:trPr>
        <w:tc>
          <w:tcPr>
            <w:tcW w:w="1897" w:type="dxa"/>
          </w:tcPr>
          <w:p w:rsidR="00F037D6" w:rsidRPr="001C179F" w:rsidRDefault="00F037D6" w:rsidP="00B20863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BIN_NUM</w:t>
            </w:r>
          </w:p>
        </w:tc>
        <w:tc>
          <w:tcPr>
            <w:tcW w:w="863" w:type="dxa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623" w:type="dxa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663" w:type="dxa"/>
          </w:tcPr>
          <w:p w:rsidR="00F037D6" w:rsidRPr="001C179F" w:rsidRDefault="00F037D6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037D6" w:rsidRPr="00C014EF" w:rsidRDefault="00F037D6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 BIN do contrato</w:t>
            </w:r>
          </w:p>
        </w:tc>
      </w:tr>
      <w:tr w:rsidR="00F037D6" w:rsidTr="0030417B">
        <w:trPr>
          <w:trHeight w:val="276"/>
        </w:trPr>
        <w:tc>
          <w:tcPr>
            <w:tcW w:w="1897" w:type="dxa"/>
          </w:tcPr>
          <w:p w:rsidR="00F037D6" w:rsidRPr="001C179F" w:rsidRDefault="00F037D6" w:rsidP="00B20863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BIN_EXN</w:t>
            </w:r>
          </w:p>
        </w:tc>
        <w:tc>
          <w:tcPr>
            <w:tcW w:w="863" w:type="dxa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23" w:type="dxa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663" w:type="dxa"/>
          </w:tcPr>
          <w:p w:rsidR="00F037D6" w:rsidRPr="001C179F" w:rsidRDefault="00F037D6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037D6" w:rsidRPr="00C014EF" w:rsidRDefault="00F037D6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= </w:t>
            </w:r>
            <w:proofErr w:type="spellStart"/>
            <w:r>
              <w:rPr>
                <w:sz w:val="18"/>
                <w:szCs w:val="18"/>
              </w:rPr>
              <w:t>ExBIN</w:t>
            </w:r>
            <w:proofErr w:type="spellEnd"/>
            <w:r>
              <w:rPr>
                <w:sz w:val="18"/>
                <w:szCs w:val="18"/>
              </w:rPr>
              <w:t xml:space="preserve"> do contrato</w:t>
            </w:r>
          </w:p>
        </w:tc>
      </w:tr>
      <w:tr w:rsidR="00F037D6" w:rsidTr="0030417B">
        <w:trPr>
          <w:trHeight w:val="276"/>
        </w:trPr>
        <w:tc>
          <w:tcPr>
            <w:tcW w:w="1897" w:type="dxa"/>
          </w:tcPr>
          <w:p w:rsidR="00F037D6" w:rsidRPr="001C179F" w:rsidRDefault="00F037D6" w:rsidP="00B20863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CAR_NUM</w:t>
            </w:r>
          </w:p>
        </w:tc>
        <w:tc>
          <w:tcPr>
            <w:tcW w:w="863" w:type="dxa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623" w:type="dxa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663" w:type="dxa"/>
          </w:tcPr>
          <w:p w:rsidR="00F037D6" w:rsidRPr="001C179F" w:rsidRDefault="00F037D6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037D6" w:rsidRPr="00C014EF" w:rsidRDefault="00F037D6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 Número de cartão</w:t>
            </w:r>
          </w:p>
        </w:tc>
      </w:tr>
      <w:tr w:rsidR="00F037D6" w:rsidRPr="00773F7E" w:rsidTr="0030417B">
        <w:trPr>
          <w:trHeight w:val="276"/>
        </w:trPr>
        <w:tc>
          <w:tcPr>
            <w:tcW w:w="1897" w:type="dxa"/>
          </w:tcPr>
          <w:p w:rsidR="00F037D6" w:rsidRPr="001C179F" w:rsidRDefault="00F037D6" w:rsidP="00B20863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CAR_CD1</w:t>
            </w:r>
          </w:p>
        </w:tc>
        <w:tc>
          <w:tcPr>
            <w:tcW w:w="863" w:type="dxa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663" w:type="dxa"/>
          </w:tcPr>
          <w:p w:rsidR="00F037D6" w:rsidRPr="001C179F" w:rsidRDefault="00F037D6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037D6" w:rsidRPr="00773F7E" w:rsidRDefault="00F037D6" w:rsidP="00B20863">
            <w:pPr>
              <w:contextualSpacing/>
              <w:rPr>
                <w:sz w:val="18"/>
                <w:szCs w:val="18"/>
                <w:lang w:val="en-US"/>
              </w:rPr>
            </w:pPr>
            <w:r w:rsidRPr="00773F7E">
              <w:rPr>
                <w:sz w:val="18"/>
                <w:szCs w:val="18"/>
                <w:lang w:val="en-US"/>
              </w:rPr>
              <w:t>=</w:t>
            </w:r>
            <w:r>
              <w:rPr>
                <w:sz w:val="18"/>
                <w:szCs w:val="18"/>
                <w:lang w:val="en-US"/>
              </w:rPr>
              <w:t xml:space="preserve"> check digit</w:t>
            </w:r>
          </w:p>
        </w:tc>
      </w:tr>
      <w:tr w:rsidR="00F037D6" w:rsidRPr="00773F7E" w:rsidTr="0030417B">
        <w:trPr>
          <w:trHeight w:val="276"/>
        </w:trPr>
        <w:tc>
          <w:tcPr>
            <w:tcW w:w="1897" w:type="dxa"/>
          </w:tcPr>
          <w:p w:rsidR="00F037D6" w:rsidRPr="001C179F" w:rsidRDefault="00F037D6" w:rsidP="00B20863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CAR_EXPDATN02</w:t>
            </w:r>
          </w:p>
        </w:tc>
        <w:tc>
          <w:tcPr>
            <w:tcW w:w="863" w:type="dxa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623" w:type="dxa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663" w:type="dxa"/>
          </w:tcPr>
          <w:p w:rsidR="00F037D6" w:rsidRPr="001C179F" w:rsidRDefault="00F037D6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  <w:vAlign w:val="center"/>
          </w:tcPr>
          <w:p w:rsidR="00F037D6" w:rsidRPr="00773F7E" w:rsidRDefault="00F037D6" w:rsidP="00B20863">
            <w:pPr>
              <w:contextualSpacing/>
              <w:rPr>
                <w:sz w:val="18"/>
                <w:szCs w:val="18"/>
                <w:lang w:val="en-US"/>
              </w:rPr>
            </w:pPr>
            <w:r w:rsidRPr="00773F7E">
              <w:rPr>
                <w:sz w:val="18"/>
                <w:szCs w:val="18"/>
                <w:lang w:val="en-US"/>
              </w:rPr>
              <w:t>=</w:t>
            </w:r>
            <w:r>
              <w:rPr>
                <w:sz w:val="18"/>
                <w:szCs w:val="18"/>
                <w:lang w:val="en-US"/>
              </w:rPr>
              <w:t xml:space="preserve"> data </w:t>
            </w:r>
            <w:proofErr w:type="spellStart"/>
            <w:r>
              <w:rPr>
                <w:sz w:val="18"/>
                <w:szCs w:val="18"/>
                <w:lang w:val="en-US"/>
              </w:rPr>
              <w:t>validade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F037D6" w:rsidRPr="00773F7E" w:rsidTr="0030417B">
        <w:trPr>
          <w:trHeight w:val="276"/>
        </w:trPr>
        <w:tc>
          <w:tcPr>
            <w:tcW w:w="1897" w:type="dxa"/>
          </w:tcPr>
          <w:p w:rsidR="00F037D6" w:rsidRPr="001C179F" w:rsidRDefault="00F037D6" w:rsidP="00B20863">
            <w:pPr>
              <w:rPr>
                <w:color w:val="000000"/>
                <w:sz w:val="18"/>
                <w:szCs w:val="18"/>
              </w:rPr>
            </w:pPr>
            <w:r w:rsidRPr="00E01CE9">
              <w:rPr>
                <w:color w:val="000000"/>
                <w:sz w:val="18"/>
                <w:szCs w:val="18"/>
              </w:rPr>
              <w:t>CAR_DDIPS1</w:t>
            </w:r>
          </w:p>
        </w:tc>
        <w:tc>
          <w:tcPr>
            <w:tcW w:w="863" w:type="dxa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623" w:type="dxa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663" w:type="dxa"/>
          </w:tcPr>
          <w:p w:rsidR="00F037D6" w:rsidRPr="001C179F" w:rsidRDefault="00F037D6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</w:tcPr>
          <w:p w:rsidR="00F037D6" w:rsidRPr="000F4D23" w:rsidRDefault="000F4D23" w:rsidP="00B20863">
            <w:pPr>
              <w:contextualSpacing/>
              <w:rPr>
                <w:b/>
                <w:color w:val="FF0000"/>
                <w:sz w:val="18"/>
                <w:szCs w:val="18"/>
              </w:rPr>
            </w:pPr>
            <w:r w:rsidRPr="000F4D23">
              <w:rPr>
                <w:b/>
                <w:color w:val="FF0000"/>
                <w:sz w:val="18"/>
                <w:szCs w:val="18"/>
              </w:rPr>
              <w:t xml:space="preserve">Confirmar </w:t>
            </w:r>
            <w:r w:rsidR="00F037D6" w:rsidRPr="000F4D23">
              <w:rPr>
                <w:b/>
                <w:color w:val="FF0000"/>
                <w:sz w:val="18"/>
                <w:szCs w:val="18"/>
              </w:rPr>
              <w:t>com SIBS</w:t>
            </w:r>
          </w:p>
          <w:p w:rsidR="002625FC" w:rsidRPr="000F4D23" w:rsidRDefault="002625FC" w:rsidP="00B20863">
            <w:pPr>
              <w:contextualSpacing/>
              <w:rPr>
                <w:b/>
                <w:sz w:val="18"/>
                <w:szCs w:val="18"/>
              </w:rPr>
            </w:pPr>
            <w:r w:rsidRPr="000F4D23">
              <w:rPr>
                <w:b/>
                <w:sz w:val="18"/>
                <w:szCs w:val="18"/>
              </w:rPr>
              <w:t>Cartões SONAE (provisórios e definitivos)</w:t>
            </w:r>
          </w:p>
          <w:p w:rsidR="002625FC" w:rsidRDefault="002625FC" w:rsidP="002625FC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=’000NNNNNNNNNNNNNXXXXXXXXAA‘</w:t>
            </w:r>
          </w:p>
          <w:p w:rsidR="002625FC" w:rsidRDefault="002625FC" w:rsidP="002625FC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 </w:t>
            </w:r>
            <w:r w:rsidRPr="002625FC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Número de fidelidade</w:t>
            </w:r>
          </w:p>
          <w:p w:rsidR="002625FC" w:rsidRDefault="002625FC" w:rsidP="002625FC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X </w:t>
            </w:r>
            <w:r w:rsidRPr="002625FC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Código Sonae pista 1</w:t>
            </w:r>
          </w:p>
          <w:p w:rsidR="002625FC" w:rsidRDefault="002625FC" w:rsidP="002625FC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r w:rsidRPr="002625FC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Espaços</w:t>
            </w:r>
          </w:p>
          <w:p w:rsidR="002625FC" w:rsidRDefault="002625FC" w:rsidP="002625FC">
            <w:pPr>
              <w:contextualSpacing/>
              <w:rPr>
                <w:sz w:val="18"/>
                <w:szCs w:val="18"/>
              </w:rPr>
            </w:pPr>
          </w:p>
          <w:p w:rsidR="002625FC" w:rsidRPr="000F4D23" w:rsidRDefault="002625FC" w:rsidP="002625FC">
            <w:pPr>
              <w:contextualSpacing/>
              <w:rPr>
                <w:b/>
                <w:sz w:val="18"/>
                <w:szCs w:val="18"/>
              </w:rPr>
            </w:pPr>
            <w:r w:rsidRPr="000F4D23">
              <w:rPr>
                <w:b/>
                <w:sz w:val="18"/>
                <w:szCs w:val="18"/>
              </w:rPr>
              <w:t>Cartões FNAC (provisórios e definitivos)</w:t>
            </w:r>
          </w:p>
          <w:p w:rsidR="002625FC" w:rsidRDefault="002625FC" w:rsidP="002625FC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=’0000000NNNNNNNNXXXXXXXXAAA‘</w:t>
            </w:r>
          </w:p>
          <w:p w:rsidR="002625FC" w:rsidRDefault="002625FC" w:rsidP="002625FC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 </w:t>
            </w:r>
            <w:r w:rsidRPr="002625FC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Número de aderente</w:t>
            </w:r>
          </w:p>
          <w:p w:rsidR="002625FC" w:rsidRDefault="002625FC" w:rsidP="002625FC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X </w:t>
            </w:r>
            <w:r w:rsidRPr="002625FC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Número de aderente</w:t>
            </w:r>
          </w:p>
          <w:p w:rsidR="002625FC" w:rsidRDefault="002625FC" w:rsidP="002625FC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r w:rsidRPr="002625FC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Espaços</w:t>
            </w:r>
          </w:p>
          <w:p w:rsidR="002625FC" w:rsidRDefault="002625FC" w:rsidP="002625FC">
            <w:pPr>
              <w:contextualSpacing/>
              <w:rPr>
                <w:sz w:val="18"/>
                <w:szCs w:val="18"/>
              </w:rPr>
            </w:pPr>
          </w:p>
          <w:p w:rsidR="002625FC" w:rsidRPr="000F4D23" w:rsidRDefault="002625FC" w:rsidP="002625FC">
            <w:pPr>
              <w:contextualSpacing/>
              <w:rPr>
                <w:b/>
                <w:color w:val="FF0000"/>
                <w:sz w:val="18"/>
                <w:szCs w:val="18"/>
              </w:rPr>
            </w:pPr>
            <w:r w:rsidRPr="000F4D23">
              <w:rPr>
                <w:b/>
                <w:color w:val="FF0000"/>
                <w:sz w:val="18"/>
                <w:szCs w:val="18"/>
              </w:rPr>
              <w:t xml:space="preserve">Cartões Radio </w:t>
            </w:r>
            <w:proofErr w:type="gramStart"/>
            <w:r w:rsidRPr="000F4D23">
              <w:rPr>
                <w:b/>
                <w:color w:val="FF0000"/>
                <w:sz w:val="18"/>
                <w:szCs w:val="18"/>
              </w:rPr>
              <w:t>Popular ?</w:t>
            </w:r>
            <w:proofErr w:type="gramEnd"/>
            <w:r w:rsidRPr="000F4D23">
              <w:rPr>
                <w:b/>
                <w:color w:val="FF0000"/>
                <w:sz w:val="18"/>
                <w:szCs w:val="18"/>
              </w:rPr>
              <w:t>??</w:t>
            </w:r>
          </w:p>
          <w:p w:rsidR="002625FC" w:rsidRDefault="002625FC" w:rsidP="002625FC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(provisórios)</w:t>
            </w:r>
          </w:p>
          <w:p w:rsidR="002625FC" w:rsidRDefault="002625FC" w:rsidP="002625FC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=’000NNNNNNNNNNNNNAAAAAAAAAA‘</w:t>
            </w:r>
          </w:p>
          <w:p w:rsidR="002625FC" w:rsidRDefault="002625FC" w:rsidP="002625FC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 </w:t>
            </w:r>
            <w:r w:rsidRPr="002625FC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Número de aderente</w:t>
            </w:r>
          </w:p>
          <w:p w:rsidR="002625FC" w:rsidRDefault="002625FC" w:rsidP="002625FC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r w:rsidRPr="002625FC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Espaços</w:t>
            </w:r>
          </w:p>
          <w:p w:rsidR="002625FC" w:rsidRDefault="002625FC" w:rsidP="002625FC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(definitivos)</w:t>
            </w:r>
          </w:p>
          <w:p w:rsidR="002625FC" w:rsidRDefault="002625FC" w:rsidP="002625FC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=’00NNNNNNNNNNNNNAAAAAAAAAAA‘</w:t>
            </w:r>
          </w:p>
          <w:p w:rsidR="002625FC" w:rsidRDefault="002625FC" w:rsidP="002625FC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 </w:t>
            </w:r>
            <w:r w:rsidRPr="002625FC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Número de aderente</w:t>
            </w:r>
          </w:p>
          <w:p w:rsidR="002625FC" w:rsidRPr="00773F7E" w:rsidRDefault="002625FC" w:rsidP="002625FC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r w:rsidRPr="002625FC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Espaços</w:t>
            </w:r>
          </w:p>
        </w:tc>
      </w:tr>
      <w:tr w:rsidR="00F037D6" w:rsidRPr="00773F7E" w:rsidTr="0030417B">
        <w:trPr>
          <w:trHeight w:val="276"/>
        </w:trPr>
        <w:tc>
          <w:tcPr>
            <w:tcW w:w="1897" w:type="dxa"/>
          </w:tcPr>
          <w:p w:rsidR="00F037D6" w:rsidRPr="001C179F" w:rsidRDefault="00F037D6" w:rsidP="00B20863">
            <w:pPr>
              <w:rPr>
                <w:color w:val="000000"/>
                <w:sz w:val="18"/>
                <w:szCs w:val="18"/>
              </w:rPr>
            </w:pPr>
            <w:proofErr w:type="spellStart"/>
            <w:r w:rsidRPr="001C179F">
              <w:rPr>
                <w:color w:val="000000"/>
                <w:sz w:val="18"/>
                <w:szCs w:val="18"/>
              </w:rPr>
              <w:t>Filler</w:t>
            </w:r>
            <w:proofErr w:type="spellEnd"/>
          </w:p>
        </w:tc>
        <w:tc>
          <w:tcPr>
            <w:tcW w:w="863" w:type="dxa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402</w:t>
            </w:r>
          </w:p>
        </w:tc>
        <w:tc>
          <w:tcPr>
            <w:tcW w:w="623" w:type="dxa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54</w:t>
            </w:r>
          </w:p>
        </w:tc>
        <w:tc>
          <w:tcPr>
            <w:tcW w:w="663" w:type="dxa"/>
          </w:tcPr>
          <w:p w:rsidR="00F037D6" w:rsidRPr="001C179F" w:rsidRDefault="00F037D6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</w:tcPr>
          <w:p w:rsidR="00F037D6" w:rsidRPr="002625FC" w:rsidRDefault="00F037D6" w:rsidP="00B20863">
            <w:pPr>
              <w:contextualSpacing/>
              <w:rPr>
                <w:sz w:val="18"/>
                <w:szCs w:val="18"/>
              </w:rPr>
            </w:pPr>
            <w:r w:rsidRPr="002625FC">
              <w:rPr>
                <w:sz w:val="18"/>
                <w:szCs w:val="18"/>
              </w:rPr>
              <w:t>=Espaços</w:t>
            </w:r>
          </w:p>
        </w:tc>
      </w:tr>
      <w:tr w:rsidR="00F037D6" w:rsidTr="0030417B">
        <w:trPr>
          <w:trHeight w:val="276"/>
        </w:trPr>
        <w:tc>
          <w:tcPr>
            <w:tcW w:w="2760" w:type="dxa"/>
            <w:gridSpan w:val="2"/>
            <w:vAlign w:val="center"/>
          </w:tcPr>
          <w:p w:rsidR="00F037D6" w:rsidRPr="00C014EF" w:rsidRDefault="00F037D6" w:rsidP="00FB4BF6">
            <w:pPr>
              <w:contextualSpacing/>
              <w:jc w:val="right"/>
              <w:rPr>
                <w:sz w:val="18"/>
                <w:szCs w:val="18"/>
              </w:rPr>
            </w:pPr>
            <w:r w:rsidRPr="00C014EF">
              <w:rPr>
                <w:sz w:val="18"/>
                <w:szCs w:val="18"/>
              </w:rPr>
              <w:t>Total</w:t>
            </w:r>
          </w:p>
        </w:tc>
        <w:tc>
          <w:tcPr>
            <w:tcW w:w="623" w:type="dxa"/>
            <w:vAlign w:val="center"/>
          </w:tcPr>
          <w:p w:rsidR="00F037D6" w:rsidRPr="00C014EF" w:rsidRDefault="00F037D6" w:rsidP="00FB4BF6">
            <w:pPr>
              <w:contextualSpacing/>
              <w:rPr>
                <w:sz w:val="18"/>
                <w:szCs w:val="18"/>
              </w:rPr>
            </w:pPr>
            <w:r w:rsidRPr="00C014EF">
              <w:rPr>
                <w:sz w:val="18"/>
                <w:szCs w:val="18"/>
              </w:rPr>
              <w:t>455</w:t>
            </w:r>
          </w:p>
        </w:tc>
        <w:tc>
          <w:tcPr>
            <w:tcW w:w="6579" w:type="dxa"/>
            <w:gridSpan w:val="2"/>
          </w:tcPr>
          <w:p w:rsidR="00F037D6" w:rsidRPr="00C014EF" w:rsidRDefault="00F037D6" w:rsidP="00B20863">
            <w:pPr>
              <w:contextualSpacing/>
              <w:rPr>
                <w:sz w:val="18"/>
                <w:szCs w:val="18"/>
              </w:rPr>
            </w:pPr>
          </w:p>
        </w:tc>
      </w:tr>
      <w:tr w:rsidR="00F037D6" w:rsidTr="0030417B">
        <w:trPr>
          <w:trHeight w:val="276"/>
        </w:trPr>
        <w:tc>
          <w:tcPr>
            <w:tcW w:w="9962" w:type="dxa"/>
            <w:gridSpan w:val="5"/>
          </w:tcPr>
          <w:p w:rsidR="00F037D6" w:rsidRPr="0079628A" w:rsidRDefault="00F037D6" w:rsidP="00B20863">
            <w:pPr>
              <w:contextualSpacing/>
              <w:rPr>
                <w:b/>
                <w:sz w:val="20"/>
                <w:szCs w:val="20"/>
                <w:u w:val="single"/>
              </w:rPr>
            </w:pPr>
            <w:proofErr w:type="spellStart"/>
            <w:r>
              <w:rPr>
                <w:b/>
                <w:bCs/>
                <w:sz w:val="20"/>
                <w:szCs w:val="20"/>
                <w:u w:val="single"/>
              </w:rPr>
              <w:t>Trailler</w:t>
            </w:r>
            <w:proofErr w:type="spellEnd"/>
          </w:p>
        </w:tc>
      </w:tr>
      <w:tr w:rsidR="00F037D6" w:rsidTr="0030417B">
        <w:trPr>
          <w:trHeight w:val="276"/>
        </w:trPr>
        <w:tc>
          <w:tcPr>
            <w:tcW w:w="1897" w:type="dxa"/>
          </w:tcPr>
          <w:p w:rsidR="00F037D6" w:rsidRPr="001C179F" w:rsidRDefault="00F037D6" w:rsidP="00B20863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FIC_REGCOD</w:t>
            </w:r>
          </w:p>
        </w:tc>
        <w:tc>
          <w:tcPr>
            <w:tcW w:w="863" w:type="dxa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63" w:type="dxa"/>
          </w:tcPr>
          <w:p w:rsidR="00F037D6" w:rsidRPr="001C179F" w:rsidRDefault="00F037D6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</w:tcPr>
          <w:p w:rsidR="00F037D6" w:rsidRPr="00C014EF" w:rsidRDefault="00F037D6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=9</w:t>
            </w:r>
          </w:p>
        </w:tc>
      </w:tr>
      <w:tr w:rsidR="00F037D6" w:rsidTr="0030417B">
        <w:trPr>
          <w:trHeight w:val="276"/>
        </w:trPr>
        <w:tc>
          <w:tcPr>
            <w:tcW w:w="1897" w:type="dxa"/>
          </w:tcPr>
          <w:p w:rsidR="00F037D6" w:rsidRPr="001C179F" w:rsidRDefault="00F037D6" w:rsidP="00B20863">
            <w:pPr>
              <w:rPr>
                <w:color w:val="000000"/>
                <w:sz w:val="18"/>
                <w:szCs w:val="18"/>
              </w:rPr>
            </w:pPr>
            <w:r w:rsidRPr="00E01CE9">
              <w:rPr>
                <w:color w:val="000000"/>
                <w:sz w:val="18"/>
                <w:szCs w:val="18"/>
              </w:rPr>
              <w:t>FIC_REGQNT</w:t>
            </w:r>
          </w:p>
        </w:tc>
        <w:tc>
          <w:tcPr>
            <w:tcW w:w="863" w:type="dxa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623" w:type="dxa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63" w:type="dxa"/>
          </w:tcPr>
          <w:p w:rsidR="00F037D6" w:rsidRPr="001C179F" w:rsidRDefault="00F037D6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</w:tcPr>
          <w:p w:rsidR="00F037D6" w:rsidRPr="00C014EF" w:rsidRDefault="00F037D6" w:rsidP="00E01CE9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=total de registos tipo 1,2,3,4</w:t>
            </w:r>
          </w:p>
        </w:tc>
      </w:tr>
      <w:tr w:rsidR="00F037D6" w:rsidTr="0030417B">
        <w:trPr>
          <w:trHeight w:val="276"/>
        </w:trPr>
        <w:tc>
          <w:tcPr>
            <w:tcW w:w="1897" w:type="dxa"/>
          </w:tcPr>
          <w:p w:rsidR="00F037D6" w:rsidRPr="001C179F" w:rsidRDefault="00F037D6" w:rsidP="00B20863">
            <w:pPr>
              <w:rPr>
                <w:color w:val="000000"/>
                <w:sz w:val="18"/>
                <w:szCs w:val="18"/>
              </w:rPr>
            </w:pPr>
            <w:r w:rsidRPr="00E01CE9">
              <w:rPr>
                <w:color w:val="000000"/>
                <w:sz w:val="18"/>
                <w:szCs w:val="18"/>
              </w:rPr>
              <w:t>FIC_TOTDEB</w:t>
            </w:r>
          </w:p>
        </w:tc>
        <w:tc>
          <w:tcPr>
            <w:tcW w:w="863" w:type="dxa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  <w:r w:rsidRPr="001C179F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623" w:type="dxa"/>
          </w:tcPr>
          <w:p w:rsidR="00F037D6" w:rsidRPr="001C179F" w:rsidRDefault="00F037D6" w:rsidP="00E01CE9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663" w:type="dxa"/>
          </w:tcPr>
          <w:p w:rsidR="00F037D6" w:rsidRPr="001C179F" w:rsidRDefault="00F037D6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</w:tcPr>
          <w:p w:rsidR="00F037D6" w:rsidRPr="00C014EF" w:rsidRDefault="00F037D6" w:rsidP="00E01CE9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F037D6" w:rsidTr="0030417B">
        <w:trPr>
          <w:trHeight w:val="276"/>
        </w:trPr>
        <w:tc>
          <w:tcPr>
            <w:tcW w:w="1897" w:type="dxa"/>
          </w:tcPr>
          <w:p w:rsidR="00F037D6" w:rsidRPr="001C179F" w:rsidRDefault="00F037D6" w:rsidP="00B20863">
            <w:pPr>
              <w:rPr>
                <w:color w:val="000000"/>
                <w:sz w:val="18"/>
                <w:szCs w:val="18"/>
              </w:rPr>
            </w:pPr>
            <w:r w:rsidRPr="00E01CE9">
              <w:rPr>
                <w:color w:val="000000"/>
                <w:sz w:val="18"/>
                <w:szCs w:val="18"/>
              </w:rPr>
              <w:t>FIC_TOTCRE</w:t>
            </w:r>
          </w:p>
        </w:tc>
        <w:tc>
          <w:tcPr>
            <w:tcW w:w="863" w:type="dxa"/>
          </w:tcPr>
          <w:p w:rsidR="00F037D6" w:rsidRPr="001C179F" w:rsidRDefault="00F037D6" w:rsidP="00E01CE9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623" w:type="dxa"/>
          </w:tcPr>
          <w:p w:rsidR="00F037D6" w:rsidRPr="001C179F" w:rsidRDefault="00F037D6" w:rsidP="00E01CE9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663" w:type="dxa"/>
          </w:tcPr>
          <w:p w:rsidR="00F037D6" w:rsidRPr="001C179F" w:rsidRDefault="00F037D6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916" w:type="dxa"/>
          </w:tcPr>
          <w:p w:rsidR="00F037D6" w:rsidRPr="00C014EF" w:rsidRDefault="00F037D6" w:rsidP="00E01CE9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F037D6" w:rsidRPr="00773F7E" w:rsidTr="0030417B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 w:rsidP="00B20863">
            <w:pPr>
              <w:rPr>
                <w:color w:val="000000"/>
                <w:sz w:val="18"/>
                <w:szCs w:val="18"/>
              </w:rPr>
            </w:pPr>
            <w:proofErr w:type="spellStart"/>
            <w:r w:rsidRPr="001C179F">
              <w:rPr>
                <w:color w:val="000000"/>
                <w:sz w:val="18"/>
                <w:szCs w:val="18"/>
              </w:rPr>
              <w:lastRenderedPageBreak/>
              <w:t>Filler</w:t>
            </w:r>
            <w:proofErr w:type="spellEnd"/>
          </w:p>
        </w:tc>
        <w:tc>
          <w:tcPr>
            <w:tcW w:w="863" w:type="dxa"/>
            <w:vAlign w:val="bottom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414</w:t>
            </w:r>
          </w:p>
        </w:tc>
        <w:tc>
          <w:tcPr>
            <w:tcW w:w="623" w:type="dxa"/>
            <w:vAlign w:val="bottom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916" w:type="dxa"/>
            <w:vAlign w:val="center"/>
          </w:tcPr>
          <w:p w:rsidR="00F037D6" w:rsidRPr="00773F7E" w:rsidRDefault="00F037D6" w:rsidP="00B20863">
            <w:pPr>
              <w:contextualSpacing/>
              <w:rPr>
                <w:sz w:val="18"/>
                <w:szCs w:val="18"/>
                <w:lang w:val="en-US"/>
              </w:rPr>
            </w:pPr>
            <w:r w:rsidRPr="00773F7E">
              <w:rPr>
                <w:sz w:val="18"/>
                <w:szCs w:val="18"/>
                <w:lang w:val="en-US"/>
              </w:rPr>
              <w:t>=</w:t>
            </w:r>
            <w:proofErr w:type="spellStart"/>
            <w:r>
              <w:rPr>
                <w:sz w:val="18"/>
                <w:szCs w:val="18"/>
                <w:lang w:val="en-US"/>
              </w:rPr>
              <w:t>Espaços</w:t>
            </w:r>
            <w:proofErr w:type="spellEnd"/>
          </w:p>
        </w:tc>
      </w:tr>
      <w:tr w:rsidR="00F037D6" w:rsidTr="0030417B">
        <w:trPr>
          <w:trHeight w:val="276"/>
        </w:trPr>
        <w:tc>
          <w:tcPr>
            <w:tcW w:w="2760" w:type="dxa"/>
            <w:gridSpan w:val="2"/>
            <w:vAlign w:val="center"/>
          </w:tcPr>
          <w:p w:rsidR="00F037D6" w:rsidRPr="00C014EF" w:rsidRDefault="00F037D6" w:rsidP="00FB4BF6">
            <w:pPr>
              <w:contextualSpacing/>
              <w:jc w:val="right"/>
              <w:rPr>
                <w:sz w:val="18"/>
                <w:szCs w:val="18"/>
              </w:rPr>
            </w:pPr>
            <w:r w:rsidRPr="00C014EF">
              <w:rPr>
                <w:sz w:val="18"/>
                <w:szCs w:val="18"/>
              </w:rPr>
              <w:t>Total</w:t>
            </w:r>
          </w:p>
        </w:tc>
        <w:tc>
          <w:tcPr>
            <w:tcW w:w="623" w:type="dxa"/>
            <w:vAlign w:val="center"/>
          </w:tcPr>
          <w:p w:rsidR="00F037D6" w:rsidRPr="00C014EF" w:rsidRDefault="00F037D6" w:rsidP="00FB4BF6">
            <w:pPr>
              <w:contextualSpacing/>
              <w:rPr>
                <w:sz w:val="18"/>
                <w:szCs w:val="18"/>
              </w:rPr>
            </w:pPr>
            <w:r w:rsidRPr="00C014EF">
              <w:rPr>
                <w:sz w:val="18"/>
                <w:szCs w:val="18"/>
              </w:rPr>
              <w:t>455</w:t>
            </w:r>
          </w:p>
        </w:tc>
        <w:tc>
          <w:tcPr>
            <w:tcW w:w="6579" w:type="dxa"/>
            <w:gridSpan w:val="2"/>
            <w:vAlign w:val="center"/>
          </w:tcPr>
          <w:p w:rsidR="00F037D6" w:rsidRPr="00C014EF" w:rsidRDefault="00F037D6" w:rsidP="003248C6">
            <w:pPr>
              <w:contextualSpacing/>
              <w:rPr>
                <w:sz w:val="18"/>
                <w:szCs w:val="18"/>
              </w:rPr>
            </w:pPr>
          </w:p>
        </w:tc>
      </w:tr>
    </w:tbl>
    <w:p w:rsidR="00920ABA" w:rsidRDefault="00920ABA" w:rsidP="00920ABA">
      <w:pPr>
        <w:pStyle w:val="Heading1"/>
        <w:numPr>
          <w:ilvl w:val="0"/>
          <w:numId w:val="14"/>
        </w:numPr>
        <w:jc w:val="both"/>
        <w:rPr>
          <w:rFonts w:ascii="Helvetica-BoldOblique" w:hAnsi="Helvetica-BoldOblique" w:cs="Helvetica-BoldOblique"/>
          <w:b w:val="0"/>
          <w:bCs w:val="0"/>
          <w:i/>
          <w:iCs/>
          <w:sz w:val="23"/>
          <w:szCs w:val="23"/>
        </w:rPr>
      </w:pPr>
      <w:r>
        <w:rPr>
          <w:rFonts w:ascii="Helvetica-BoldOblique" w:hAnsi="Helvetica-BoldOblique" w:cs="Helvetica-BoldOblique"/>
          <w:b w:val="0"/>
          <w:bCs w:val="0"/>
          <w:i/>
          <w:iCs/>
          <w:sz w:val="23"/>
          <w:szCs w:val="23"/>
        </w:rPr>
        <w:t>Ficheiro CFER – Ficheiro de Confirmações e Erros do ELCB</w:t>
      </w:r>
    </w:p>
    <w:p w:rsidR="00920ABA" w:rsidRDefault="00920ABA" w:rsidP="00920ABA">
      <w:pPr>
        <w:autoSpaceDE w:val="0"/>
        <w:autoSpaceDN w:val="0"/>
        <w:adjustRightInd w:val="0"/>
        <w:jc w:val="both"/>
        <w:rPr>
          <w:color w:val="000000"/>
        </w:rPr>
      </w:pPr>
    </w:p>
    <w:p w:rsidR="00920ABA" w:rsidRPr="00706CE1" w:rsidRDefault="00920ABA" w:rsidP="00920ABA">
      <w:pPr>
        <w:autoSpaceDE w:val="0"/>
        <w:autoSpaceDN w:val="0"/>
        <w:adjustRightInd w:val="0"/>
        <w:jc w:val="both"/>
        <w:rPr>
          <w:color w:val="000000"/>
        </w:rPr>
      </w:pPr>
      <w:r w:rsidRPr="00706CE1">
        <w:rPr>
          <w:color w:val="000000"/>
        </w:rPr>
        <w:t xml:space="preserve">O formato do registo é fixo, com o comprimento de </w:t>
      </w:r>
      <w:r>
        <w:rPr>
          <w:color w:val="000000"/>
        </w:rPr>
        <w:t>350</w:t>
      </w:r>
      <w:r w:rsidRPr="00706CE1">
        <w:rPr>
          <w:color w:val="000000"/>
        </w:rPr>
        <w:t xml:space="preserve"> bytes.</w:t>
      </w:r>
    </w:p>
    <w:p w:rsidR="00920ABA" w:rsidRDefault="00920ABA" w:rsidP="00920ABA">
      <w:pPr>
        <w:autoSpaceDE w:val="0"/>
        <w:autoSpaceDN w:val="0"/>
        <w:adjustRightInd w:val="0"/>
        <w:jc w:val="both"/>
        <w:rPr>
          <w:color w:val="000000"/>
        </w:rPr>
      </w:pPr>
    </w:p>
    <w:p w:rsidR="00920ABA" w:rsidRPr="00706CE1" w:rsidRDefault="00920ABA" w:rsidP="00920ABA">
      <w:pPr>
        <w:autoSpaceDE w:val="0"/>
        <w:autoSpaceDN w:val="0"/>
        <w:adjustRightInd w:val="0"/>
        <w:jc w:val="both"/>
        <w:rPr>
          <w:color w:val="000000"/>
        </w:rPr>
      </w:pPr>
      <w:r w:rsidRPr="00706CE1">
        <w:rPr>
          <w:color w:val="000000"/>
        </w:rPr>
        <w:t>Tipos de registo:</w:t>
      </w:r>
    </w:p>
    <w:p w:rsidR="00920ABA" w:rsidRPr="00706CE1" w:rsidRDefault="00920ABA" w:rsidP="00920ABA">
      <w:pPr>
        <w:pStyle w:val="ListParagraph"/>
        <w:numPr>
          <w:ilvl w:val="0"/>
          <w:numId w:val="15"/>
        </w:numPr>
        <w:autoSpaceDE w:val="0"/>
        <w:autoSpaceDN w:val="0"/>
        <w:adjustRightInd w:val="0"/>
        <w:jc w:val="both"/>
        <w:rPr>
          <w:color w:val="000000"/>
        </w:rPr>
      </w:pPr>
      <w:r w:rsidRPr="00706CE1">
        <w:rPr>
          <w:color w:val="000000"/>
        </w:rPr>
        <w:t xml:space="preserve">O registo de </w:t>
      </w:r>
      <w:proofErr w:type="spellStart"/>
      <w:r w:rsidRPr="00706CE1">
        <w:rPr>
          <w:i/>
          <w:iCs/>
          <w:color w:val="000000"/>
        </w:rPr>
        <w:t>Header</w:t>
      </w:r>
      <w:proofErr w:type="spellEnd"/>
      <w:r w:rsidRPr="00706CE1">
        <w:rPr>
          <w:i/>
          <w:iCs/>
          <w:color w:val="000000"/>
        </w:rPr>
        <w:t xml:space="preserve"> </w:t>
      </w:r>
      <w:r w:rsidRPr="00706CE1">
        <w:rPr>
          <w:color w:val="000000"/>
        </w:rPr>
        <w:t>do ficheiro " FIC_REGCOD =0";</w:t>
      </w:r>
    </w:p>
    <w:p w:rsidR="00920ABA" w:rsidRPr="00706CE1" w:rsidRDefault="00920ABA" w:rsidP="00920ABA">
      <w:pPr>
        <w:pStyle w:val="ListParagraph"/>
        <w:numPr>
          <w:ilvl w:val="0"/>
          <w:numId w:val="15"/>
        </w:numPr>
        <w:autoSpaceDE w:val="0"/>
        <w:autoSpaceDN w:val="0"/>
        <w:adjustRightInd w:val="0"/>
        <w:jc w:val="both"/>
        <w:rPr>
          <w:color w:val="000000"/>
        </w:rPr>
      </w:pPr>
      <w:r w:rsidRPr="00706CE1">
        <w:rPr>
          <w:color w:val="000000"/>
        </w:rPr>
        <w:t xml:space="preserve">O registo de Detalhe " FIC_REGCOD =1" – </w:t>
      </w:r>
      <w:r>
        <w:rPr>
          <w:color w:val="000000"/>
        </w:rPr>
        <w:t>Identificação do ficheiro processado</w:t>
      </w:r>
      <w:r w:rsidRPr="00706CE1">
        <w:rPr>
          <w:color w:val="000000"/>
        </w:rPr>
        <w:t>;</w:t>
      </w:r>
    </w:p>
    <w:p w:rsidR="00920ABA" w:rsidRPr="00706CE1" w:rsidRDefault="00920ABA" w:rsidP="00920ABA">
      <w:pPr>
        <w:pStyle w:val="ListParagraph"/>
        <w:numPr>
          <w:ilvl w:val="0"/>
          <w:numId w:val="15"/>
        </w:numPr>
        <w:autoSpaceDE w:val="0"/>
        <w:autoSpaceDN w:val="0"/>
        <w:adjustRightInd w:val="0"/>
        <w:jc w:val="both"/>
        <w:rPr>
          <w:color w:val="000000"/>
        </w:rPr>
      </w:pPr>
      <w:r w:rsidRPr="00706CE1">
        <w:rPr>
          <w:color w:val="000000"/>
        </w:rPr>
        <w:t xml:space="preserve">O registo de Detalhe " FIC_REGCOD =2" – </w:t>
      </w:r>
      <w:r>
        <w:rPr>
          <w:color w:val="000000"/>
        </w:rPr>
        <w:t>É criado um registo sempre que se verifique invalidade num registo do ficheiro processado, sendo incluído o registo que provocou o erro</w:t>
      </w:r>
      <w:r w:rsidRPr="00706CE1">
        <w:rPr>
          <w:color w:val="000000"/>
        </w:rPr>
        <w:t>;</w:t>
      </w:r>
    </w:p>
    <w:p w:rsidR="00920ABA" w:rsidRPr="00706CE1" w:rsidRDefault="00920ABA" w:rsidP="00920ABA">
      <w:pPr>
        <w:pStyle w:val="ListParagraph"/>
        <w:numPr>
          <w:ilvl w:val="0"/>
          <w:numId w:val="15"/>
        </w:numPr>
        <w:autoSpaceDE w:val="0"/>
        <w:autoSpaceDN w:val="0"/>
        <w:adjustRightInd w:val="0"/>
        <w:jc w:val="both"/>
        <w:rPr>
          <w:color w:val="000000"/>
        </w:rPr>
      </w:pPr>
      <w:r w:rsidRPr="00706CE1">
        <w:rPr>
          <w:color w:val="000000"/>
        </w:rPr>
        <w:t xml:space="preserve">O registo de Detalhe " FIC_REGCOD =3" – </w:t>
      </w:r>
      <w:r w:rsidR="00B20863">
        <w:rPr>
          <w:color w:val="000000"/>
        </w:rPr>
        <w:t>É criado um registo por cada cartão criado logicamente</w:t>
      </w:r>
      <w:r w:rsidRPr="00706CE1">
        <w:rPr>
          <w:color w:val="000000"/>
        </w:rPr>
        <w:t>;</w:t>
      </w:r>
    </w:p>
    <w:p w:rsidR="00920ABA" w:rsidRPr="00706CE1" w:rsidRDefault="00920ABA" w:rsidP="00920ABA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both"/>
        <w:rPr>
          <w:color w:val="000000"/>
        </w:rPr>
      </w:pPr>
      <w:r w:rsidRPr="00706CE1">
        <w:rPr>
          <w:color w:val="000000"/>
        </w:rPr>
        <w:t xml:space="preserve">O registo de </w:t>
      </w:r>
      <w:r w:rsidRPr="00706CE1">
        <w:rPr>
          <w:i/>
          <w:iCs/>
          <w:color w:val="000000"/>
        </w:rPr>
        <w:t xml:space="preserve">Trailer </w:t>
      </w:r>
      <w:r w:rsidRPr="00706CE1">
        <w:rPr>
          <w:color w:val="000000"/>
        </w:rPr>
        <w:t>" FIC_REGCOD =9".</w:t>
      </w:r>
    </w:p>
    <w:p w:rsidR="00920ABA" w:rsidRDefault="00920ABA" w:rsidP="00920ABA">
      <w:pPr>
        <w:jc w:val="both"/>
      </w:pPr>
    </w:p>
    <w:tbl>
      <w:tblPr>
        <w:tblStyle w:val="TableGrid"/>
        <w:tblW w:w="9939" w:type="dxa"/>
        <w:tblLook w:val="04A0" w:firstRow="1" w:lastRow="0" w:firstColumn="1" w:lastColumn="0" w:noHBand="0" w:noVBand="1"/>
      </w:tblPr>
      <w:tblGrid>
        <w:gridCol w:w="1897"/>
        <w:gridCol w:w="863"/>
        <w:gridCol w:w="623"/>
        <w:gridCol w:w="663"/>
        <w:gridCol w:w="5893"/>
      </w:tblGrid>
      <w:tr w:rsidR="00920ABA" w:rsidTr="00B20863">
        <w:trPr>
          <w:trHeight w:val="276"/>
        </w:trPr>
        <w:tc>
          <w:tcPr>
            <w:tcW w:w="1897" w:type="dxa"/>
            <w:shd w:val="clear" w:color="auto" w:fill="8DB3E2" w:themeFill="text2" w:themeFillTint="66"/>
          </w:tcPr>
          <w:p w:rsidR="00920ABA" w:rsidRDefault="00920ABA" w:rsidP="00B20863">
            <w:pPr>
              <w:jc w:val="both"/>
            </w:pPr>
            <w:r>
              <w:t>Campo</w:t>
            </w:r>
          </w:p>
        </w:tc>
        <w:tc>
          <w:tcPr>
            <w:tcW w:w="863" w:type="dxa"/>
            <w:shd w:val="clear" w:color="auto" w:fill="8DB3E2" w:themeFill="text2" w:themeFillTint="66"/>
          </w:tcPr>
          <w:p w:rsidR="00920ABA" w:rsidRDefault="00920ABA" w:rsidP="00B20863">
            <w:pPr>
              <w:jc w:val="both"/>
            </w:pPr>
            <w:proofErr w:type="spellStart"/>
            <w:r>
              <w:t>Comp</w:t>
            </w:r>
            <w:proofErr w:type="spellEnd"/>
            <w:r>
              <w:t>.</w:t>
            </w:r>
          </w:p>
        </w:tc>
        <w:tc>
          <w:tcPr>
            <w:tcW w:w="623" w:type="dxa"/>
            <w:shd w:val="clear" w:color="auto" w:fill="8DB3E2" w:themeFill="text2" w:themeFillTint="66"/>
          </w:tcPr>
          <w:p w:rsidR="00920ABA" w:rsidRDefault="00920ABA" w:rsidP="00B20863">
            <w:pPr>
              <w:jc w:val="both"/>
            </w:pPr>
            <w:proofErr w:type="spellStart"/>
            <w:r>
              <w:t>Pos</w:t>
            </w:r>
            <w:proofErr w:type="spellEnd"/>
            <w:r>
              <w:t>.</w:t>
            </w:r>
          </w:p>
        </w:tc>
        <w:tc>
          <w:tcPr>
            <w:tcW w:w="663" w:type="dxa"/>
            <w:shd w:val="clear" w:color="auto" w:fill="8DB3E2" w:themeFill="text2" w:themeFillTint="66"/>
          </w:tcPr>
          <w:p w:rsidR="00920ABA" w:rsidRDefault="00920ABA" w:rsidP="00B20863">
            <w:pPr>
              <w:jc w:val="both"/>
            </w:pPr>
            <w:proofErr w:type="spellStart"/>
            <w:r>
              <w:t>Rep</w:t>
            </w:r>
            <w:proofErr w:type="spellEnd"/>
            <w:r>
              <w:t>.</w:t>
            </w:r>
          </w:p>
        </w:tc>
        <w:tc>
          <w:tcPr>
            <w:tcW w:w="5893" w:type="dxa"/>
            <w:shd w:val="clear" w:color="auto" w:fill="8DB3E2" w:themeFill="text2" w:themeFillTint="66"/>
          </w:tcPr>
          <w:p w:rsidR="00920ABA" w:rsidRDefault="00920ABA" w:rsidP="00B20863">
            <w:pPr>
              <w:jc w:val="both"/>
            </w:pPr>
            <w:r>
              <w:t>Observações</w:t>
            </w:r>
          </w:p>
        </w:tc>
      </w:tr>
      <w:tr w:rsidR="00920ABA" w:rsidTr="00B20863">
        <w:trPr>
          <w:trHeight w:val="276"/>
        </w:trPr>
        <w:tc>
          <w:tcPr>
            <w:tcW w:w="9939" w:type="dxa"/>
            <w:gridSpan w:val="5"/>
            <w:vAlign w:val="center"/>
          </w:tcPr>
          <w:p w:rsidR="00920ABA" w:rsidRPr="00466550" w:rsidRDefault="00920ABA" w:rsidP="00B20863">
            <w:pPr>
              <w:contextualSpacing/>
              <w:rPr>
                <w:b/>
                <w:sz w:val="20"/>
                <w:szCs w:val="20"/>
                <w:u w:val="single"/>
              </w:rPr>
            </w:pPr>
            <w:proofErr w:type="spellStart"/>
            <w:r w:rsidRPr="00466550">
              <w:rPr>
                <w:b/>
                <w:sz w:val="20"/>
                <w:szCs w:val="20"/>
                <w:u w:val="single"/>
              </w:rPr>
              <w:t>Header</w:t>
            </w:r>
            <w:proofErr w:type="spellEnd"/>
          </w:p>
        </w:tc>
      </w:tr>
      <w:tr w:rsidR="00920ABA" w:rsidTr="00B20863">
        <w:trPr>
          <w:trHeight w:val="276"/>
        </w:trPr>
        <w:tc>
          <w:tcPr>
            <w:tcW w:w="1897" w:type="dxa"/>
            <w:vAlign w:val="center"/>
          </w:tcPr>
          <w:p w:rsidR="00920ABA" w:rsidRPr="00C014EF" w:rsidRDefault="00920ABA" w:rsidP="00B20863">
            <w:pPr>
              <w:contextualSpacing/>
              <w:rPr>
                <w:sz w:val="18"/>
                <w:szCs w:val="18"/>
              </w:rPr>
            </w:pPr>
            <w:r w:rsidRPr="00C014EF">
              <w:rPr>
                <w:sz w:val="18"/>
                <w:szCs w:val="18"/>
                <w:lang w:val="en-US"/>
              </w:rPr>
              <w:t>FIC_REGCOD</w:t>
            </w:r>
          </w:p>
        </w:tc>
        <w:tc>
          <w:tcPr>
            <w:tcW w:w="86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6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920ABA" w:rsidRPr="00C014EF" w:rsidRDefault="00920ABA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920ABA" w:rsidTr="00B20863">
        <w:trPr>
          <w:trHeight w:val="276"/>
        </w:trPr>
        <w:tc>
          <w:tcPr>
            <w:tcW w:w="1897" w:type="dxa"/>
            <w:vAlign w:val="center"/>
          </w:tcPr>
          <w:p w:rsidR="00920ABA" w:rsidRPr="00C014EF" w:rsidRDefault="00920ABA" w:rsidP="00B20863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C014EF">
              <w:rPr>
                <w:sz w:val="18"/>
                <w:szCs w:val="18"/>
                <w:lang w:val="en-US"/>
              </w:rPr>
              <w:t>FIC_APL_ID1</w:t>
            </w:r>
          </w:p>
        </w:tc>
        <w:tc>
          <w:tcPr>
            <w:tcW w:w="86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66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</w:t>
            </w:r>
          </w:p>
        </w:tc>
        <w:tc>
          <w:tcPr>
            <w:tcW w:w="5893" w:type="dxa"/>
            <w:vAlign w:val="center"/>
          </w:tcPr>
          <w:p w:rsidR="00920ABA" w:rsidRPr="00C014EF" w:rsidRDefault="00920ABA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=’M’</w:t>
            </w:r>
          </w:p>
        </w:tc>
      </w:tr>
      <w:tr w:rsidR="00920ABA" w:rsidTr="00B20863">
        <w:trPr>
          <w:trHeight w:val="276"/>
        </w:trPr>
        <w:tc>
          <w:tcPr>
            <w:tcW w:w="1897" w:type="dxa"/>
            <w:vAlign w:val="center"/>
          </w:tcPr>
          <w:p w:rsidR="00920ABA" w:rsidRPr="00C014EF" w:rsidRDefault="00920ABA" w:rsidP="00B20863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C014EF">
              <w:rPr>
                <w:sz w:val="18"/>
                <w:szCs w:val="18"/>
                <w:lang w:val="en-US"/>
              </w:rPr>
              <w:t>FIC_NOMN01</w:t>
            </w:r>
          </w:p>
        </w:tc>
        <w:tc>
          <w:tcPr>
            <w:tcW w:w="86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62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66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</w:t>
            </w:r>
          </w:p>
        </w:tc>
        <w:tc>
          <w:tcPr>
            <w:tcW w:w="5893" w:type="dxa"/>
            <w:vAlign w:val="center"/>
          </w:tcPr>
          <w:p w:rsidR="00920ABA" w:rsidRPr="00C014EF" w:rsidRDefault="00920ABA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=’</w:t>
            </w:r>
            <w:r w:rsidR="00B20863">
              <w:rPr>
                <w:sz w:val="18"/>
                <w:szCs w:val="18"/>
              </w:rPr>
              <w:t>CFER</w:t>
            </w:r>
            <w:r>
              <w:rPr>
                <w:sz w:val="18"/>
                <w:szCs w:val="18"/>
              </w:rPr>
              <w:t>’</w:t>
            </w:r>
          </w:p>
        </w:tc>
      </w:tr>
      <w:tr w:rsidR="00920ABA" w:rsidTr="00B20863">
        <w:trPr>
          <w:trHeight w:val="276"/>
        </w:trPr>
        <w:tc>
          <w:tcPr>
            <w:tcW w:w="1897" w:type="dxa"/>
            <w:vAlign w:val="center"/>
          </w:tcPr>
          <w:p w:rsidR="00920ABA" w:rsidRPr="00C014EF" w:rsidRDefault="00920ABA" w:rsidP="00B20863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C014EF">
              <w:rPr>
                <w:sz w:val="18"/>
                <w:szCs w:val="18"/>
                <w:lang w:val="en-US"/>
              </w:rPr>
              <w:t>FIC_VER</w:t>
            </w:r>
          </w:p>
        </w:tc>
        <w:tc>
          <w:tcPr>
            <w:tcW w:w="86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66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920ABA" w:rsidRPr="00C014EF" w:rsidRDefault="00920ABA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=00</w:t>
            </w:r>
          </w:p>
        </w:tc>
      </w:tr>
      <w:tr w:rsidR="00920ABA" w:rsidTr="00B20863">
        <w:trPr>
          <w:trHeight w:val="276"/>
        </w:trPr>
        <w:tc>
          <w:tcPr>
            <w:tcW w:w="1897" w:type="dxa"/>
            <w:vAlign w:val="center"/>
          </w:tcPr>
          <w:p w:rsidR="00920ABA" w:rsidRPr="00C014EF" w:rsidRDefault="00920ABA" w:rsidP="00B20863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C014EF">
              <w:rPr>
                <w:sz w:val="18"/>
                <w:szCs w:val="18"/>
                <w:lang w:val="en-US"/>
              </w:rPr>
              <w:t>BAN_COD</w:t>
            </w:r>
          </w:p>
        </w:tc>
        <w:tc>
          <w:tcPr>
            <w:tcW w:w="86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62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66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920ABA" w:rsidRPr="00C014EF" w:rsidRDefault="00920ABA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=0848</w:t>
            </w:r>
          </w:p>
        </w:tc>
      </w:tr>
      <w:tr w:rsidR="00920ABA" w:rsidTr="00B20863">
        <w:trPr>
          <w:trHeight w:val="276"/>
        </w:trPr>
        <w:tc>
          <w:tcPr>
            <w:tcW w:w="1897" w:type="dxa"/>
            <w:vAlign w:val="center"/>
          </w:tcPr>
          <w:p w:rsidR="00920ABA" w:rsidRPr="00C014EF" w:rsidRDefault="00920ABA" w:rsidP="00B20863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C014EF">
              <w:rPr>
                <w:sz w:val="18"/>
                <w:szCs w:val="18"/>
                <w:lang w:val="en-US"/>
              </w:rPr>
              <w:t>BAN_CPD</w:t>
            </w:r>
          </w:p>
        </w:tc>
        <w:tc>
          <w:tcPr>
            <w:tcW w:w="86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66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920ABA" w:rsidRPr="00C014EF" w:rsidRDefault="00920ABA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=1</w:t>
            </w:r>
          </w:p>
        </w:tc>
      </w:tr>
      <w:tr w:rsidR="00920ABA" w:rsidTr="00B20863">
        <w:trPr>
          <w:trHeight w:val="276"/>
        </w:trPr>
        <w:tc>
          <w:tcPr>
            <w:tcW w:w="1897" w:type="dxa"/>
            <w:vAlign w:val="center"/>
          </w:tcPr>
          <w:p w:rsidR="00920ABA" w:rsidRPr="00C014EF" w:rsidRDefault="00920ABA" w:rsidP="00B20863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C014EF">
              <w:rPr>
                <w:sz w:val="18"/>
                <w:szCs w:val="18"/>
                <w:lang w:val="en-US"/>
              </w:rPr>
              <w:t>FIC_SEQN01</w:t>
            </w:r>
          </w:p>
        </w:tc>
        <w:tc>
          <w:tcPr>
            <w:tcW w:w="86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62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</w:t>
            </w:r>
          </w:p>
        </w:tc>
        <w:tc>
          <w:tcPr>
            <w:tcW w:w="66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920ABA" w:rsidRPr="00C014EF" w:rsidRDefault="00920ABA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=AAAAMMDDSSS</w:t>
            </w:r>
          </w:p>
        </w:tc>
      </w:tr>
      <w:tr w:rsidR="00920ABA" w:rsidTr="00B20863">
        <w:trPr>
          <w:trHeight w:val="276"/>
        </w:trPr>
        <w:tc>
          <w:tcPr>
            <w:tcW w:w="1897" w:type="dxa"/>
            <w:vAlign w:val="center"/>
          </w:tcPr>
          <w:p w:rsidR="00920ABA" w:rsidRPr="00C014EF" w:rsidRDefault="00920ABA" w:rsidP="00B20863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C014EF">
              <w:rPr>
                <w:sz w:val="18"/>
                <w:szCs w:val="18"/>
                <w:lang w:val="en-US"/>
              </w:rPr>
              <w:t>FIC_SEQN01_ULT</w:t>
            </w:r>
          </w:p>
        </w:tc>
        <w:tc>
          <w:tcPr>
            <w:tcW w:w="86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62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  <w:tc>
          <w:tcPr>
            <w:tcW w:w="66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920ABA" w:rsidRPr="00C014EF" w:rsidRDefault="00920ABA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=AAAAMMDDSSS</w:t>
            </w:r>
          </w:p>
        </w:tc>
      </w:tr>
      <w:tr w:rsidR="00920ABA" w:rsidTr="00B20863">
        <w:trPr>
          <w:trHeight w:val="276"/>
        </w:trPr>
        <w:tc>
          <w:tcPr>
            <w:tcW w:w="1897" w:type="dxa"/>
            <w:vAlign w:val="center"/>
          </w:tcPr>
          <w:p w:rsidR="00920ABA" w:rsidRPr="00C014EF" w:rsidRDefault="00920ABA" w:rsidP="00B20863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C014EF">
              <w:rPr>
                <w:sz w:val="18"/>
                <w:szCs w:val="18"/>
                <w:lang w:val="en-US"/>
              </w:rPr>
              <w:t>EXT_MOECOD</w:t>
            </w:r>
          </w:p>
        </w:tc>
        <w:tc>
          <w:tcPr>
            <w:tcW w:w="86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62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</w:t>
            </w:r>
          </w:p>
        </w:tc>
        <w:tc>
          <w:tcPr>
            <w:tcW w:w="66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920ABA" w:rsidRPr="00C014EF" w:rsidRDefault="00920ABA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=978</w:t>
            </w:r>
          </w:p>
        </w:tc>
      </w:tr>
      <w:tr w:rsidR="00920ABA" w:rsidTr="00B20863">
        <w:trPr>
          <w:trHeight w:val="276"/>
        </w:trPr>
        <w:tc>
          <w:tcPr>
            <w:tcW w:w="1897" w:type="dxa"/>
            <w:vAlign w:val="center"/>
          </w:tcPr>
          <w:p w:rsidR="00920ABA" w:rsidRPr="00C014EF" w:rsidRDefault="00920ABA" w:rsidP="00B20863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C014EF">
              <w:rPr>
                <w:sz w:val="18"/>
                <w:szCs w:val="18"/>
                <w:lang w:val="en-US"/>
              </w:rPr>
              <w:t>EXT_CTYCOD</w:t>
            </w:r>
          </w:p>
        </w:tc>
        <w:tc>
          <w:tcPr>
            <w:tcW w:w="86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62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</w:t>
            </w:r>
          </w:p>
        </w:tc>
        <w:tc>
          <w:tcPr>
            <w:tcW w:w="66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920ABA" w:rsidRPr="00C014EF" w:rsidRDefault="00920ABA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=620</w:t>
            </w:r>
          </w:p>
        </w:tc>
      </w:tr>
      <w:tr w:rsidR="00920ABA" w:rsidTr="00B20863">
        <w:trPr>
          <w:trHeight w:val="276"/>
        </w:trPr>
        <w:tc>
          <w:tcPr>
            <w:tcW w:w="1897" w:type="dxa"/>
            <w:vAlign w:val="center"/>
          </w:tcPr>
          <w:p w:rsidR="00920ABA" w:rsidRPr="00C014EF" w:rsidRDefault="00920ABA" w:rsidP="00B20863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C014EF">
              <w:rPr>
                <w:sz w:val="18"/>
                <w:szCs w:val="18"/>
              </w:rPr>
              <w:t>FIC_VALDAT</w:t>
            </w:r>
          </w:p>
        </w:tc>
        <w:tc>
          <w:tcPr>
            <w:tcW w:w="86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62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42</w:t>
            </w:r>
          </w:p>
        </w:tc>
        <w:tc>
          <w:tcPr>
            <w:tcW w:w="66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920ABA" w:rsidRPr="00C014EF" w:rsidRDefault="00920ABA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=00000000</w:t>
            </w:r>
          </w:p>
        </w:tc>
      </w:tr>
      <w:tr w:rsidR="00920ABA" w:rsidTr="00B20863">
        <w:trPr>
          <w:trHeight w:val="276"/>
        </w:trPr>
        <w:tc>
          <w:tcPr>
            <w:tcW w:w="1897" w:type="dxa"/>
            <w:vAlign w:val="center"/>
          </w:tcPr>
          <w:p w:rsidR="00920ABA" w:rsidRPr="00C014EF" w:rsidRDefault="00920ABA" w:rsidP="00B20863">
            <w:pPr>
              <w:jc w:val="both"/>
              <w:rPr>
                <w:sz w:val="18"/>
                <w:szCs w:val="18"/>
              </w:rPr>
            </w:pPr>
            <w:proofErr w:type="spellStart"/>
            <w:r w:rsidRPr="00C014EF">
              <w:rPr>
                <w:sz w:val="18"/>
                <w:szCs w:val="18"/>
              </w:rPr>
              <w:t>Filler</w:t>
            </w:r>
            <w:proofErr w:type="spellEnd"/>
          </w:p>
        </w:tc>
        <w:tc>
          <w:tcPr>
            <w:tcW w:w="863" w:type="dxa"/>
            <w:vAlign w:val="center"/>
          </w:tcPr>
          <w:p w:rsidR="00920ABA" w:rsidRPr="00C014EF" w:rsidRDefault="00F037D6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301</w:t>
            </w:r>
          </w:p>
        </w:tc>
        <w:tc>
          <w:tcPr>
            <w:tcW w:w="62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</w:t>
            </w:r>
          </w:p>
        </w:tc>
        <w:tc>
          <w:tcPr>
            <w:tcW w:w="663" w:type="dxa"/>
            <w:vAlign w:val="center"/>
          </w:tcPr>
          <w:p w:rsidR="00920ABA" w:rsidRPr="00C014EF" w:rsidRDefault="00920ABA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</w:t>
            </w:r>
          </w:p>
        </w:tc>
        <w:tc>
          <w:tcPr>
            <w:tcW w:w="5893" w:type="dxa"/>
            <w:vAlign w:val="center"/>
          </w:tcPr>
          <w:p w:rsidR="00920ABA" w:rsidRPr="00C014EF" w:rsidRDefault="00920ABA" w:rsidP="00B20863">
            <w:pPr>
              <w:contextualSpacing/>
              <w:rPr>
                <w:sz w:val="18"/>
                <w:szCs w:val="18"/>
              </w:rPr>
            </w:pPr>
          </w:p>
        </w:tc>
      </w:tr>
      <w:tr w:rsidR="00920ABA" w:rsidTr="00B20863">
        <w:trPr>
          <w:trHeight w:val="276"/>
        </w:trPr>
        <w:tc>
          <w:tcPr>
            <w:tcW w:w="2760" w:type="dxa"/>
            <w:gridSpan w:val="2"/>
            <w:vAlign w:val="center"/>
          </w:tcPr>
          <w:p w:rsidR="00920ABA" w:rsidRPr="00C014EF" w:rsidRDefault="00920ABA" w:rsidP="00B20863">
            <w:pPr>
              <w:contextualSpacing/>
              <w:jc w:val="right"/>
              <w:rPr>
                <w:sz w:val="18"/>
                <w:szCs w:val="18"/>
              </w:rPr>
            </w:pPr>
            <w:r w:rsidRPr="00C014EF">
              <w:rPr>
                <w:sz w:val="18"/>
                <w:szCs w:val="18"/>
              </w:rPr>
              <w:t>Total</w:t>
            </w:r>
          </w:p>
        </w:tc>
        <w:tc>
          <w:tcPr>
            <w:tcW w:w="623" w:type="dxa"/>
            <w:vAlign w:val="center"/>
          </w:tcPr>
          <w:p w:rsidR="00920ABA" w:rsidRPr="00C014EF" w:rsidRDefault="00F037D6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350</w:t>
            </w:r>
          </w:p>
        </w:tc>
        <w:tc>
          <w:tcPr>
            <w:tcW w:w="6556" w:type="dxa"/>
            <w:gridSpan w:val="2"/>
            <w:vAlign w:val="center"/>
          </w:tcPr>
          <w:p w:rsidR="00920ABA" w:rsidRPr="00C014EF" w:rsidRDefault="00920ABA" w:rsidP="00B20863">
            <w:pPr>
              <w:contextualSpacing/>
              <w:rPr>
                <w:sz w:val="18"/>
                <w:szCs w:val="18"/>
              </w:rPr>
            </w:pPr>
          </w:p>
        </w:tc>
      </w:tr>
      <w:tr w:rsidR="00920ABA" w:rsidTr="00B20863">
        <w:trPr>
          <w:trHeight w:val="276"/>
        </w:trPr>
        <w:tc>
          <w:tcPr>
            <w:tcW w:w="9939" w:type="dxa"/>
            <w:gridSpan w:val="5"/>
            <w:vAlign w:val="center"/>
          </w:tcPr>
          <w:p w:rsidR="00920ABA" w:rsidRPr="0079628A" w:rsidRDefault="00920ABA" w:rsidP="00B20863">
            <w:pPr>
              <w:contextualSpacing/>
              <w:rPr>
                <w:b/>
                <w:sz w:val="20"/>
                <w:szCs w:val="20"/>
                <w:u w:val="single"/>
              </w:rPr>
            </w:pPr>
            <w:r w:rsidRPr="0079628A">
              <w:rPr>
                <w:b/>
                <w:bCs/>
                <w:sz w:val="20"/>
                <w:szCs w:val="20"/>
                <w:u w:val="single"/>
              </w:rPr>
              <w:t>Registo de Detalhe 1 (</w:t>
            </w:r>
            <w:r w:rsidR="00B20863">
              <w:rPr>
                <w:b/>
                <w:bCs/>
                <w:sz w:val="20"/>
                <w:szCs w:val="20"/>
                <w:u w:val="single"/>
              </w:rPr>
              <w:t>Caracterização do ficheiro de origem</w:t>
            </w:r>
            <w:r w:rsidRPr="0079628A">
              <w:rPr>
                <w:b/>
                <w:bCs/>
                <w:sz w:val="20"/>
                <w:szCs w:val="20"/>
                <w:u w:val="single"/>
              </w:rPr>
              <w:t>)</w:t>
            </w:r>
          </w:p>
        </w:tc>
      </w:tr>
      <w:tr w:rsidR="00920ABA" w:rsidRPr="00BC423A" w:rsidTr="00B20863">
        <w:trPr>
          <w:trHeight w:val="276"/>
        </w:trPr>
        <w:tc>
          <w:tcPr>
            <w:tcW w:w="1897" w:type="dxa"/>
          </w:tcPr>
          <w:p w:rsidR="00920ABA" w:rsidRPr="00BC423A" w:rsidRDefault="00920ABA" w:rsidP="00B20863">
            <w:pPr>
              <w:rPr>
                <w:color w:val="000000"/>
                <w:sz w:val="18"/>
                <w:szCs w:val="18"/>
              </w:rPr>
            </w:pPr>
            <w:r w:rsidRPr="00BC423A">
              <w:rPr>
                <w:color w:val="000000"/>
                <w:sz w:val="18"/>
                <w:szCs w:val="18"/>
              </w:rPr>
              <w:t>FIC_REGCOD</w:t>
            </w:r>
          </w:p>
        </w:tc>
        <w:tc>
          <w:tcPr>
            <w:tcW w:w="863" w:type="dxa"/>
          </w:tcPr>
          <w:p w:rsidR="00920ABA" w:rsidRPr="00BC423A" w:rsidRDefault="00920ABA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BC423A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</w:tcPr>
          <w:p w:rsidR="00920ABA" w:rsidRPr="00BC423A" w:rsidRDefault="00920ABA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BC423A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63" w:type="dxa"/>
          </w:tcPr>
          <w:p w:rsidR="00920ABA" w:rsidRPr="00BC423A" w:rsidRDefault="00920ABA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BC423A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</w:tcPr>
          <w:p w:rsidR="00920ABA" w:rsidRPr="00BC423A" w:rsidRDefault="00920ABA" w:rsidP="00B20863">
            <w:pPr>
              <w:rPr>
                <w:color w:val="000000"/>
                <w:sz w:val="18"/>
                <w:szCs w:val="18"/>
              </w:rPr>
            </w:pPr>
            <w:r w:rsidRPr="00BC423A">
              <w:rPr>
                <w:color w:val="000000"/>
                <w:sz w:val="18"/>
                <w:szCs w:val="18"/>
              </w:rPr>
              <w:t>=</w:t>
            </w:r>
            <w:r>
              <w:rPr>
                <w:color w:val="000000"/>
                <w:sz w:val="18"/>
                <w:szCs w:val="18"/>
              </w:rPr>
              <w:t>1</w:t>
            </w:r>
          </w:p>
        </w:tc>
      </w:tr>
      <w:tr w:rsidR="00920ABA" w:rsidTr="00B20863">
        <w:trPr>
          <w:trHeight w:val="276"/>
        </w:trPr>
        <w:tc>
          <w:tcPr>
            <w:tcW w:w="1897" w:type="dxa"/>
            <w:vAlign w:val="bottom"/>
          </w:tcPr>
          <w:p w:rsidR="00920ABA" w:rsidRPr="0079628A" w:rsidRDefault="00B20863" w:rsidP="00B20863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CAR_EMICOD</w:t>
            </w:r>
          </w:p>
        </w:tc>
        <w:tc>
          <w:tcPr>
            <w:tcW w:w="863" w:type="dxa"/>
            <w:vAlign w:val="bottom"/>
          </w:tcPr>
          <w:p w:rsidR="00920ABA" w:rsidRPr="0079628A" w:rsidRDefault="00B20863" w:rsidP="00B20863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623" w:type="dxa"/>
            <w:vAlign w:val="bottom"/>
          </w:tcPr>
          <w:p w:rsidR="00920ABA" w:rsidRPr="0079628A" w:rsidRDefault="00920ABA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63" w:type="dxa"/>
            <w:vAlign w:val="bottom"/>
          </w:tcPr>
          <w:p w:rsidR="00920ABA" w:rsidRPr="0079628A" w:rsidRDefault="00920ABA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920ABA" w:rsidRPr="00C014EF" w:rsidRDefault="00B20863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</w:p>
        </w:tc>
      </w:tr>
      <w:tr w:rsidR="00920ABA" w:rsidTr="00B20863">
        <w:trPr>
          <w:trHeight w:val="276"/>
        </w:trPr>
        <w:tc>
          <w:tcPr>
            <w:tcW w:w="1897" w:type="dxa"/>
            <w:vAlign w:val="bottom"/>
          </w:tcPr>
          <w:p w:rsidR="00920ABA" w:rsidRPr="0079628A" w:rsidRDefault="00B20863" w:rsidP="00B20863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FIC_NOMN01</w:t>
            </w:r>
          </w:p>
        </w:tc>
        <w:tc>
          <w:tcPr>
            <w:tcW w:w="863" w:type="dxa"/>
            <w:vAlign w:val="bottom"/>
          </w:tcPr>
          <w:p w:rsidR="00920ABA" w:rsidRPr="0079628A" w:rsidRDefault="00B20863" w:rsidP="00B20863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623" w:type="dxa"/>
            <w:vAlign w:val="bottom"/>
          </w:tcPr>
          <w:p w:rsidR="00920ABA" w:rsidRPr="0079628A" w:rsidRDefault="00B20863" w:rsidP="00B20863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663" w:type="dxa"/>
            <w:vAlign w:val="bottom"/>
          </w:tcPr>
          <w:p w:rsidR="00920ABA" w:rsidRPr="0079628A" w:rsidRDefault="00B20863" w:rsidP="00B20863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893" w:type="dxa"/>
            <w:vAlign w:val="center"/>
          </w:tcPr>
          <w:p w:rsidR="00920ABA" w:rsidRPr="00C014EF" w:rsidRDefault="00920ABA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r w:rsidR="00B20863">
              <w:rPr>
                <w:sz w:val="18"/>
                <w:szCs w:val="18"/>
              </w:rPr>
              <w:t>’ELCB’</w:t>
            </w:r>
          </w:p>
        </w:tc>
      </w:tr>
      <w:tr w:rsidR="00920ABA" w:rsidTr="00B20863">
        <w:trPr>
          <w:trHeight w:val="276"/>
        </w:trPr>
        <w:tc>
          <w:tcPr>
            <w:tcW w:w="1897" w:type="dxa"/>
            <w:vAlign w:val="bottom"/>
          </w:tcPr>
          <w:p w:rsidR="00920ABA" w:rsidRPr="0079628A" w:rsidRDefault="00B20863" w:rsidP="00B20863">
            <w:pPr>
              <w:rPr>
                <w:color w:val="000000"/>
                <w:sz w:val="18"/>
                <w:szCs w:val="18"/>
              </w:rPr>
            </w:pPr>
            <w:r w:rsidRPr="00B20863">
              <w:rPr>
                <w:sz w:val="18"/>
                <w:szCs w:val="18"/>
              </w:rPr>
              <w:t>FIC_VER</w:t>
            </w:r>
          </w:p>
        </w:tc>
        <w:tc>
          <w:tcPr>
            <w:tcW w:w="863" w:type="dxa"/>
            <w:vAlign w:val="bottom"/>
          </w:tcPr>
          <w:p w:rsidR="00920ABA" w:rsidRPr="0079628A" w:rsidRDefault="00B20863" w:rsidP="00B20863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bottom"/>
          </w:tcPr>
          <w:p w:rsidR="00920ABA" w:rsidRPr="0079628A" w:rsidRDefault="00920ABA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</w:t>
            </w:r>
            <w:r w:rsidR="00B20863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663" w:type="dxa"/>
            <w:vAlign w:val="bottom"/>
          </w:tcPr>
          <w:p w:rsidR="00920ABA" w:rsidRPr="0079628A" w:rsidRDefault="00920ABA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920ABA" w:rsidRPr="00C014EF" w:rsidRDefault="00920ABA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r w:rsidR="00B20863">
              <w:rPr>
                <w:sz w:val="18"/>
                <w:szCs w:val="18"/>
              </w:rPr>
              <w:t>00</w:t>
            </w:r>
          </w:p>
        </w:tc>
      </w:tr>
      <w:tr w:rsidR="00B20863" w:rsidTr="00B20863">
        <w:trPr>
          <w:trHeight w:val="276"/>
        </w:trPr>
        <w:tc>
          <w:tcPr>
            <w:tcW w:w="1897" w:type="dxa"/>
            <w:vAlign w:val="center"/>
          </w:tcPr>
          <w:p w:rsidR="00B20863" w:rsidRPr="00B20863" w:rsidRDefault="00B20863" w:rsidP="00B20863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B20863">
              <w:rPr>
                <w:sz w:val="18"/>
                <w:szCs w:val="18"/>
              </w:rPr>
              <w:t>FIC_SEQN01</w:t>
            </w:r>
          </w:p>
        </w:tc>
        <w:tc>
          <w:tcPr>
            <w:tcW w:w="863" w:type="dxa"/>
            <w:vAlign w:val="center"/>
          </w:tcPr>
          <w:p w:rsidR="00B20863" w:rsidRPr="00C014EF" w:rsidRDefault="00B20863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623" w:type="dxa"/>
            <w:vAlign w:val="center"/>
          </w:tcPr>
          <w:p w:rsidR="00B20863" w:rsidRPr="00C014EF" w:rsidRDefault="00B20863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</w:tc>
        <w:tc>
          <w:tcPr>
            <w:tcW w:w="663" w:type="dxa"/>
            <w:vAlign w:val="center"/>
          </w:tcPr>
          <w:p w:rsidR="00B20863" w:rsidRPr="00C014EF" w:rsidRDefault="00B20863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B20863" w:rsidRPr="00C014EF" w:rsidRDefault="00B20863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=AAAAMMDDSSS</w:t>
            </w:r>
          </w:p>
        </w:tc>
      </w:tr>
      <w:tr w:rsidR="00920ABA" w:rsidTr="00B20863">
        <w:trPr>
          <w:trHeight w:val="276"/>
        </w:trPr>
        <w:tc>
          <w:tcPr>
            <w:tcW w:w="1897" w:type="dxa"/>
            <w:vAlign w:val="bottom"/>
          </w:tcPr>
          <w:p w:rsidR="00920ABA" w:rsidRPr="0079628A" w:rsidRDefault="00B20863" w:rsidP="00B20863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FIC_SITHDR</w:t>
            </w:r>
          </w:p>
        </w:tc>
        <w:tc>
          <w:tcPr>
            <w:tcW w:w="863" w:type="dxa"/>
            <w:vAlign w:val="bottom"/>
          </w:tcPr>
          <w:p w:rsidR="00920ABA" w:rsidRPr="0079628A" w:rsidRDefault="00920ABA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920ABA" w:rsidRPr="0079628A" w:rsidRDefault="00B20863" w:rsidP="00B20863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663" w:type="dxa"/>
            <w:vAlign w:val="bottom"/>
          </w:tcPr>
          <w:p w:rsidR="00920ABA" w:rsidRPr="0079628A" w:rsidRDefault="00920ABA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79628A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AE0DF7" w:rsidRDefault="00AE0DF7" w:rsidP="00AE0DF7">
            <w:pPr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0 -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Correcto</w:t>
            </w:r>
            <w:proofErr w:type="spellEnd"/>
          </w:p>
          <w:p w:rsidR="00AE0DF7" w:rsidRDefault="00AE0DF7" w:rsidP="00AE0DF7">
            <w:pPr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1 - Erro de formato</w:t>
            </w:r>
          </w:p>
          <w:p w:rsidR="00AE0DF7" w:rsidRDefault="00AE0DF7" w:rsidP="00AE0DF7">
            <w:pPr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2 - Erro de sequência</w:t>
            </w:r>
          </w:p>
          <w:p w:rsidR="00AE0DF7" w:rsidRDefault="00AE0DF7" w:rsidP="00AE0DF7">
            <w:pPr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3 - Erro de data</w:t>
            </w:r>
          </w:p>
          <w:p w:rsidR="00AE0DF7" w:rsidRDefault="00AE0DF7" w:rsidP="00AE0DF7">
            <w:pPr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4 - Erro do registo de parâmetros</w:t>
            </w:r>
          </w:p>
          <w:p w:rsidR="00AE0DF7" w:rsidRDefault="00AE0DF7" w:rsidP="00AE0DF7">
            <w:pPr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5 -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Header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não reconhecido</w:t>
            </w:r>
          </w:p>
          <w:p w:rsidR="00AE0DF7" w:rsidRDefault="00AE0DF7" w:rsidP="00AE0DF7">
            <w:pPr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6 - Instituição origem inválida</w:t>
            </w:r>
          </w:p>
          <w:p w:rsidR="00AE0DF7" w:rsidRDefault="00AE0DF7" w:rsidP="00AE0DF7">
            <w:pPr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7 - Ficheiro com mais registos que o permitido</w:t>
            </w:r>
          </w:p>
          <w:p w:rsidR="00AE0DF7" w:rsidRDefault="00AE0DF7" w:rsidP="00AE0DF7">
            <w:pPr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8 - Aplicação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incorrecta</w:t>
            </w:r>
            <w:proofErr w:type="spellEnd"/>
          </w:p>
          <w:p w:rsidR="00AE0DF7" w:rsidRDefault="00AE0DF7" w:rsidP="00AE0DF7">
            <w:pPr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9 - Nome do ficheiro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incorrecto</w:t>
            </w:r>
            <w:proofErr w:type="spellEnd"/>
          </w:p>
          <w:p w:rsidR="00AE0DF7" w:rsidRDefault="00AE0DF7" w:rsidP="00AE0DF7">
            <w:pPr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 - Versão do ficheiro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incorrecta</w:t>
            </w:r>
            <w:proofErr w:type="spellEnd"/>
          </w:p>
          <w:p w:rsidR="00AE0DF7" w:rsidRDefault="00AE0DF7" w:rsidP="00AE0DF7">
            <w:pPr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 - Trailer não reconhecido</w:t>
            </w:r>
          </w:p>
          <w:p w:rsidR="00AE0DF7" w:rsidRDefault="00AE0DF7" w:rsidP="00AE0DF7">
            <w:pPr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C - Número de registos do trailer diferente do total de registos de </w:t>
            </w:r>
            <w:r>
              <w:rPr>
                <w:rFonts w:ascii="Arial" w:hAnsi="Arial" w:cs="Arial"/>
                <w:sz w:val="18"/>
                <w:szCs w:val="18"/>
              </w:rPr>
              <w:lastRenderedPageBreak/>
              <w:t>detalhe do ficheiro</w:t>
            </w:r>
          </w:p>
          <w:p w:rsidR="00920ABA" w:rsidRPr="00C014EF" w:rsidRDefault="00AE0DF7" w:rsidP="00AE0DF7">
            <w:pPr>
              <w:contextualSpacing/>
              <w:rPr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D - Código de Moeda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Incorrecto</w:t>
            </w:r>
            <w:proofErr w:type="spellEnd"/>
          </w:p>
        </w:tc>
      </w:tr>
      <w:tr w:rsidR="00B20863" w:rsidRPr="00773F7E" w:rsidTr="00B20863">
        <w:trPr>
          <w:trHeight w:val="276"/>
        </w:trPr>
        <w:tc>
          <w:tcPr>
            <w:tcW w:w="1897" w:type="dxa"/>
            <w:vAlign w:val="center"/>
          </w:tcPr>
          <w:p w:rsidR="00B20863" w:rsidRPr="00C014EF" w:rsidRDefault="00B20863" w:rsidP="00B20863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C014EF">
              <w:rPr>
                <w:sz w:val="18"/>
                <w:szCs w:val="18"/>
                <w:lang w:val="en-US"/>
              </w:rPr>
              <w:lastRenderedPageBreak/>
              <w:t>FIC_SEQN01</w:t>
            </w:r>
          </w:p>
        </w:tc>
        <w:tc>
          <w:tcPr>
            <w:tcW w:w="863" w:type="dxa"/>
            <w:vAlign w:val="center"/>
          </w:tcPr>
          <w:p w:rsidR="00B20863" w:rsidRPr="00C014EF" w:rsidRDefault="00B20863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623" w:type="dxa"/>
            <w:vAlign w:val="center"/>
          </w:tcPr>
          <w:p w:rsidR="00B20863" w:rsidRPr="00C014EF" w:rsidRDefault="00B20863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</w:t>
            </w:r>
          </w:p>
        </w:tc>
        <w:tc>
          <w:tcPr>
            <w:tcW w:w="663" w:type="dxa"/>
            <w:vAlign w:val="center"/>
          </w:tcPr>
          <w:p w:rsidR="00B20863" w:rsidRPr="00C014EF" w:rsidRDefault="00B20863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B20863" w:rsidRPr="00C014EF" w:rsidRDefault="00B20863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=ultima sequencia corretamente processada</w:t>
            </w:r>
          </w:p>
        </w:tc>
      </w:tr>
      <w:tr w:rsidR="00B20863" w:rsidTr="00B20863">
        <w:trPr>
          <w:trHeight w:val="276"/>
        </w:trPr>
        <w:tc>
          <w:tcPr>
            <w:tcW w:w="1897" w:type="dxa"/>
            <w:vAlign w:val="center"/>
          </w:tcPr>
          <w:p w:rsidR="00B20863" w:rsidRPr="00C014EF" w:rsidRDefault="00B20863" w:rsidP="00B20863">
            <w:pPr>
              <w:jc w:val="both"/>
              <w:rPr>
                <w:sz w:val="18"/>
                <w:szCs w:val="18"/>
              </w:rPr>
            </w:pPr>
            <w:proofErr w:type="spellStart"/>
            <w:r w:rsidRPr="00C014EF">
              <w:rPr>
                <w:sz w:val="18"/>
                <w:szCs w:val="18"/>
              </w:rPr>
              <w:t>Filler</w:t>
            </w:r>
            <w:proofErr w:type="spellEnd"/>
          </w:p>
        </w:tc>
        <w:tc>
          <w:tcPr>
            <w:tcW w:w="863" w:type="dxa"/>
            <w:vAlign w:val="center"/>
          </w:tcPr>
          <w:p w:rsidR="00B20863" w:rsidRPr="00C014EF" w:rsidRDefault="00B20863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313</w:t>
            </w:r>
          </w:p>
        </w:tc>
        <w:tc>
          <w:tcPr>
            <w:tcW w:w="623" w:type="dxa"/>
            <w:vAlign w:val="center"/>
          </w:tcPr>
          <w:p w:rsidR="00B20863" w:rsidRPr="00C014EF" w:rsidRDefault="00B20863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</w:t>
            </w:r>
          </w:p>
        </w:tc>
        <w:tc>
          <w:tcPr>
            <w:tcW w:w="663" w:type="dxa"/>
            <w:vAlign w:val="center"/>
          </w:tcPr>
          <w:p w:rsidR="00B20863" w:rsidRPr="00C014EF" w:rsidRDefault="00B20863" w:rsidP="00B20863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</w:t>
            </w:r>
          </w:p>
        </w:tc>
        <w:tc>
          <w:tcPr>
            <w:tcW w:w="5893" w:type="dxa"/>
            <w:vAlign w:val="center"/>
          </w:tcPr>
          <w:p w:rsidR="00B20863" w:rsidRPr="00C014EF" w:rsidRDefault="00B20863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=Espaços</w:t>
            </w:r>
          </w:p>
        </w:tc>
      </w:tr>
      <w:tr w:rsidR="00B20863" w:rsidTr="00B20863">
        <w:trPr>
          <w:trHeight w:val="276"/>
        </w:trPr>
        <w:tc>
          <w:tcPr>
            <w:tcW w:w="2760" w:type="dxa"/>
            <w:gridSpan w:val="2"/>
            <w:vAlign w:val="center"/>
          </w:tcPr>
          <w:p w:rsidR="00B20863" w:rsidRPr="00C014EF" w:rsidRDefault="00B20863" w:rsidP="00B20863">
            <w:pPr>
              <w:contextualSpacing/>
              <w:jc w:val="right"/>
              <w:rPr>
                <w:sz w:val="18"/>
                <w:szCs w:val="18"/>
              </w:rPr>
            </w:pPr>
            <w:r w:rsidRPr="00C014EF">
              <w:rPr>
                <w:sz w:val="18"/>
                <w:szCs w:val="18"/>
              </w:rPr>
              <w:t>Total</w:t>
            </w:r>
          </w:p>
        </w:tc>
        <w:tc>
          <w:tcPr>
            <w:tcW w:w="623" w:type="dxa"/>
            <w:vAlign w:val="center"/>
          </w:tcPr>
          <w:p w:rsidR="00B20863" w:rsidRPr="00C014EF" w:rsidRDefault="00B20863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350</w:t>
            </w:r>
          </w:p>
        </w:tc>
        <w:tc>
          <w:tcPr>
            <w:tcW w:w="6556" w:type="dxa"/>
            <w:gridSpan w:val="2"/>
            <w:vAlign w:val="center"/>
          </w:tcPr>
          <w:p w:rsidR="00B20863" w:rsidRPr="00C014EF" w:rsidRDefault="00B20863" w:rsidP="00B20863">
            <w:pPr>
              <w:contextualSpacing/>
              <w:rPr>
                <w:sz w:val="18"/>
                <w:szCs w:val="18"/>
              </w:rPr>
            </w:pPr>
          </w:p>
        </w:tc>
      </w:tr>
      <w:tr w:rsidR="00B20863" w:rsidTr="00B20863">
        <w:trPr>
          <w:trHeight w:val="276"/>
        </w:trPr>
        <w:tc>
          <w:tcPr>
            <w:tcW w:w="9939" w:type="dxa"/>
            <w:gridSpan w:val="5"/>
            <w:vAlign w:val="center"/>
          </w:tcPr>
          <w:p w:rsidR="00B20863" w:rsidRPr="0079628A" w:rsidRDefault="00B20863" w:rsidP="00B20863">
            <w:pPr>
              <w:contextualSpacing/>
              <w:rPr>
                <w:b/>
                <w:sz w:val="20"/>
                <w:szCs w:val="20"/>
                <w:u w:val="single"/>
              </w:rPr>
            </w:pPr>
            <w:r w:rsidRPr="0079628A">
              <w:rPr>
                <w:b/>
                <w:bCs/>
                <w:sz w:val="20"/>
                <w:szCs w:val="20"/>
                <w:u w:val="single"/>
              </w:rPr>
              <w:t xml:space="preserve">Registo de Detalhe </w:t>
            </w:r>
            <w:r>
              <w:rPr>
                <w:b/>
                <w:bCs/>
                <w:sz w:val="20"/>
                <w:szCs w:val="20"/>
                <w:u w:val="single"/>
              </w:rPr>
              <w:t>2</w:t>
            </w:r>
            <w:r w:rsidRPr="0079628A">
              <w:rPr>
                <w:b/>
                <w:bCs/>
                <w:sz w:val="20"/>
                <w:szCs w:val="20"/>
                <w:u w:val="single"/>
              </w:rPr>
              <w:t xml:space="preserve"> (</w:t>
            </w:r>
            <w:r>
              <w:rPr>
                <w:b/>
                <w:bCs/>
                <w:sz w:val="20"/>
                <w:szCs w:val="20"/>
                <w:u w:val="single"/>
              </w:rPr>
              <w:t>Registo errado</w:t>
            </w:r>
            <w:r w:rsidRPr="0079628A">
              <w:rPr>
                <w:b/>
                <w:bCs/>
                <w:sz w:val="20"/>
                <w:szCs w:val="20"/>
                <w:u w:val="single"/>
              </w:rPr>
              <w:t>)</w:t>
            </w:r>
          </w:p>
        </w:tc>
      </w:tr>
      <w:tr w:rsidR="00B20863" w:rsidTr="00B20863">
        <w:trPr>
          <w:trHeight w:val="276"/>
        </w:trPr>
        <w:tc>
          <w:tcPr>
            <w:tcW w:w="1897" w:type="dxa"/>
            <w:vAlign w:val="bottom"/>
          </w:tcPr>
          <w:p w:rsidR="00B20863" w:rsidRPr="00D13B7C" w:rsidRDefault="00B20863" w:rsidP="00B20863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FIC_REGCOD</w:t>
            </w:r>
          </w:p>
        </w:tc>
        <w:tc>
          <w:tcPr>
            <w:tcW w:w="863" w:type="dxa"/>
            <w:vAlign w:val="bottom"/>
          </w:tcPr>
          <w:p w:rsidR="00B20863" w:rsidRPr="00D13B7C" w:rsidRDefault="00B20863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20863" w:rsidRPr="00D13B7C" w:rsidRDefault="00B20863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63" w:type="dxa"/>
            <w:vAlign w:val="bottom"/>
          </w:tcPr>
          <w:p w:rsidR="00B20863" w:rsidRPr="00D13B7C" w:rsidRDefault="00B20863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B20863" w:rsidRPr="00C014EF" w:rsidRDefault="00B20863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=2</w:t>
            </w:r>
          </w:p>
        </w:tc>
      </w:tr>
      <w:tr w:rsidR="00B20863" w:rsidTr="00B20863">
        <w:trPr>
          <w:trHeight w:val="276"/>
        </w:trPr>
        <w:tc>
          <w:tcPr>
            <w:tcW w:w="1897" w:type="dxa"/>
            <w:vAlign w:val="bottom"/>
          </w:tcPr>
          <w:p w:rsidR="00B20863" w:rsidRPr="00D13B7C" w:rsidRDefault="00B20863" w:rsidP="00B20863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FIC_REGNUMN02</w:t>
            </w:r>
          </w:p>
        </w:tc>
        <w:tc>
          <w:tcPr>
            <w:tcW w:w="863" w:type="dxa"/>
            <w:vAlign w:val="bottom"/>
          </w:tcPr>
          <w:p w:rsidR="00B20863" w:rsidRPr="00D13B7C" w:rsidRDefault="00B20863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623" w:type="dxa"/>
            <w:vAlign w:val="bottom"/>
          </w:tcPr>
          <w:p w:rsidR="00B20863" w:rsidRPr="00D13B7C" w:rsidRDefault="00B20863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63" w:type="dxa"/>
            <w:vAlign w:val="bottom"/>
          </w:tcPr>
          <w:p w:rsidR="00B20863" w:rsidRPr="00D13B7C" w:rsidRDefault="00B20863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B20863" w:rsidRPr="00C014EF" w:rsidRDefault="00B20863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=num sequencial</w:t>
            </w:r>
          </w:p>
        </w:tc>
      </w:tr>
      <w:tr w:rsidR="00B20863" w:rsidTr="00B20863">
        <w:trPr>
          <w:trHeight w:val="276"/>
        </w:trPr>
        <w:tc>
          <w:tcPr>
            <w:tcW w:w="1897" w:type="dxa"/>
            <w:vAlign w:val="bottom"/>
          </w:tcPr>
          <w:p w:rsidR="00B20863" w:rsidRPr="00D13B7C" w:rsidRDefault="00B20863" w:rsidP="00B20863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BIN_NUM</w:t>
            </w:r>
          </w:p>
        </w:tc>
        <w:tc>
          <w:tcPr>
            <w:tcW w:w="863" w:type="dxa"/>
            <w:vAlign w:val="bottom"/>
          </w:tcPr>
          <w:p w:rsidR="00B20863" w:rsidRPr="00D13B7C" w:rsidRDefault="00B20863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623" w:type="dxa"/>
            <w:vAlign w:val="bottom"/>
          </w:tcPr>
          <w:p w:rsidR="00B20863" w:rsidRPr="00D13B7C" w:rsidRDefault="00B20863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663" w:type="dxa"/>
            <w:vAlign w:val="bottom"/>
          </w:tcPr>
          <w:p w:rsidR="00B20863" w:rsidRPr="00D13B7C" w:rsidRDefault="00B20863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B20863" w:rsidRPr="00C014EF" w:rsidRDefault="00B20863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 BIN do contrato</w:t>
            </w:r>
          </w:p>
        </w:tc>
      </w:tr>
      <w:tr w:rsidR="00B20863" w:rsidTr="00B20863">
        <w:trPr>
          <w:trHeight w:val="276"/>
        </w:trPr>
        <w:tc>
          <w:tcPr>
            <w:tcW w:w="1897" w:type="dxa"/>
            <w:vAlign w:val="bottom"/>
          </w:tcPr>
          <w:p w:rsidR="00B20863" w:rsidRPr="00D13B7C" w:rsidRDefault="00B20863" w:rsidP="00B20863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BIN_EXN</w:t>
            </w:r>
          </w:p>
        </w:tc>
        <w:tc>
          <w:tcPr>
            <w:tcW w:w="863" w:type="dxa"/>
            <w:vAlign w:val="bottom"/>
          </w:tcPr>
          <w:p w:rsidR="00B20863" w:rsidRPr="00D13B7C" w:rsidRDefault="00B20863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bottom"/>
          </w:tcPr>
          <w:p w:rsidR="00B20863" w:rsidRPr="00D13B7C" w:rsidRDefault="00B20863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663" w:type="dxa"/>
            <w:vAlign w:val="bottom"/>
          </w:tcPr>
          <w:p w:rsidR="00B20863" w:rsidRPr="00D13B7C" w:rsidRDefault="00B20863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B20863" w:rsidRPr="00C014EF" w:rsidRDefault="00B20863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= </w:t>
            </w:r>
            <w:proofErr w:type="spellStart"/>
            <w:r>
              <w:rPr>
                <w:sz w:val="18"/>
                <w:szCs w:val="18"/>
              </w:rPr>
              <w:t>ExBIN</w:t>
            </w:r>
            <w:proofErr w:type="spellEnd"/>
            <w:r>
              <w:rPr>
                <w:sz w:val="18"/>
                <w:szCs w:val="18"/>
              </w:rPr>
              <w:t xml:space="preserve"> do contrato</w:t>
            </w:r>
          </w:p>
        </w:tc>
      </w:tr>
      <w:tr w:rsidR="00B20863" w:rsidTr="00B20863">
        <w:trPr>
          <w:trHeight w:val="276"/>
        </w:trPr>
        <w:tc>
          <w:tcPr>
            <w:tcW w:w="1897" w:type="dxa"/>
            <w:vAlign w:val="bottom"/>
          </w:tcPr>
          <w:p w:rsidR="00B20863" w:rsidRPr="00D13B7C" w:rsidRDefault="00B20863" w:rsidP="00B20863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CAR_NUM</w:t>
            </w:r>
          </w:p>
        </w:tc>
        <w:tc>
          <w:tcPr>
            <w:tcW w:w="863" w:type="dxa"/>
            <w:vAlign w:val="bottom"/>
          </w:tcPr>
          <w:p w:rsidR="00B20863" w:rsidRPr="00D13B7C" w:rsidRDefault="00B20863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623" w:type="dxa"/>
            <w:vAlign w:val="bottom"/>
          </w:tcPr>
          <w:p w:rsidR="00B20863" w:rsidRPr="00D13B7C" w:rsidRDefault="00B20863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663" w:type="dxa"/>
            <w:vAlign w:val="bottom"/>
          </w:tcPr>
          <w:p w:rsidR="00B20863" w:rsidRPr="00D13B7C" w:rsidRDefault="00B20863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B20863" w:rsidRPr="00C014EF" w:rsidRDefault="00B20863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 Número de cartão</w:t>
            </w:r>
          </w:p>
        </w:tc>
      </w:tr>
      <w:tr w:rsidR="00B20863" w:rsidRPr="00773F7E" w:rsidTr="00B20863">
        <w:trPr>
          <w:trHeight w:val="276"/>
        </w:trPr>
        <w:tc>
          <w:tcPr>
            <w:tcW w:w="1897" w:type="dxa"/>
            <w:vAlign w:val="bottom"/>
          </w:tcPr>
          <w:p w:rsidR="00B20863" w:rsidRPr="00D13B7C" w:rsidRDefault="00B20863" w:rsidP="00B20863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CAR_CD1</w:t>
            </w:r>
          </w:p>
        </w:tc>
        <w:tc>
          <w:tcPr>
            <w:tcW w:w="863" w:type="dxa"/>
            <w:vAlign w:val="bottom"/>
          </w:tcPr>
          <w:p w:rsidR="00B20863" w:rsidRPr="00D13B7C" w:rsidRDefault="00B20863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B20863" w:rsidRPr="00D13B7C" w:rsidRDefault="00B20863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663" w:type="dxa"/>
            <w:vAlign w:val="bottom"/>
          </w:tcPr>
          <w:p w:rsidR="00B20863" w:rsidRPr="00D13B7C" w:rsidRDefault="00B20863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B20863" w:rsidRPr="00773F7E" w:rsidRDefault="00B20863" w:rsidP="00B20863">
            <w:pPr>
              <w:contextualSpacing/>
              <w:rPr>
                <w:sz w:val="18"/>
                <w:szCs w:val="18"/>
                <w:lang w:val="en-US"/>
              </w:rPr>
            </w:pPr>
            <w:r w:rsidRPr="00773F7E">
              <w:rPr>
                <w:sz w:val="18"/>
                <w:szCs w:val="18"/>
                <w:lang w:val="en-US"/>
              </w:rPr>
              <w:t>=</w:t>
            </w:r>
            <w:r>
              <w:rPr>
                <w:sz w:val="18"/>
                <w:szCs w:val="18"/>
                <w:lang w:val="en-US"/>
              </w:rPr>
              <w:t xml:space="preserve"> check digit</w:t>
            </w:r>
          </w:p>
        </w:tc>
      </w:tr>
      <w:tr w:rsidR="00B20863" w:rsidRPr="00773F7E" w:rsidTr="00B20863">
        <w:trPr>
          <w:trHeight w:val="276"/>
        </w:trPr>
        <w:tc>
          <w:tcPr>
            <w:tcW w:w="1897" w:type="dxa"/>
            <w:vAlign w:val="bottom"/>
          </w:tcPr>
          <w:p w:rsidR="00B20863" w:rsidRPr="00D13B7C" w:rsidRDefault="00B20863" w:rsidP="00B20863">
            <w:pPr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CAR_EXPDATN02</w:t>
            </w:r>
          </w:p>
        </w:tc>
        <w:tc>
          <w:tcPr>
            <w:tcW w:w="863" w:type="dxa"/>
            <w:vAlign w:val="bottom"/>
          </w:tcPr>
          <w:p w:rsidR="00B20863" w:rsidRPr="00D13B7C" w:rsidRDefault="00B20863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623" w:type="dxa"/>
            <w:vAlign w:val="bottom"/>
          </w:tcPr>
          <w:p w:rsidR="00B20863" w:rsidRPr="00D13B7C" w:rsidRDefault="00B20863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663" w:type="dxa"/>
            <w:vAlign w:val="bottom"/>
          </w:tcPr>
          <w:p w:rsidR="00B20863" w:rsidRPr="00D13B7C" w:rsidRDefault="00B20863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B20863" w:rsidRPr="00773F7E" w:rsidRDefault="00B20863" w:rsidP="00B20863">
            <w:pPr>
              <w:contextualSpacing/>
              <w:rPr>
                <w:sz w:val="18"/>
                <w:szCs w:val="18"/>
                <w:lang w:val="en-US"/>
              </w:rPr>
            </w:pPr>
            <w:r w:rsidRPr="00773F7E">
              <w:rPr>
                <w:sz w:val="18"/>
                <w:szCs w:val="18"/>
                <w:lang w:val="en-US"/>
              </w:rPr>
              <w:t>=</w:t>
            </w:r>
            <w:r>
              <w:rPr>
                <w:sz w:val="18"/>
                <w:szCs w:val="18"/>
                <w:lang w:val="en-US"/>
              </w:rPr>
              <w:t xml:space="preserve"> data </w:t>
            </w:r>
            <w:proofErr w:type="spellStart"/>
            <w:r>
              <w:rPr>
                <w:sz w:val="18"/>
                <w:szCs w:val="18"/>
                <w:lang w:val="en-US"/>
              </w:rPr>
              <w:t>validade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B20863" w:rsidRPr="00773F7E" w:rsidTr="00B20863">
        <w:trPr>
          <w:trHeight w:val="276"/>
        </w:trPr>
        <w:tc>
          <w:tcPr>
            <w:tcW w:w="1897" w:type="dxa"/>
            <w:vAlign w:val="bottom"/>
          </w:tcPr>
          <w:p w:rsidR="00B20863" w:rsidRPr="00D13B7C" w:rsidRDefault="00B20863" w:rsidP="00B20863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FIC_ERRCOD</w:t>
            </w:r>
          </w:p>
        </w:tc>
        <w:tc>
          <w:tcPr>
            <w:tcW w:w="863" w:type="dxa"/>
            <w:vAlign w:val="bottom"/>
          </w:tcPr>
          <w:p w:rsidR="00B20863" w:rsidRPr="00D13B7C" w:rsidRDefault="00B20863" w:rsidP="00510B71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623" w:type="dxa"/>
            <w:vAlign w:val="bottom"/>
          </w:tcPr>
          <w:p w:rsidR="00B20863" w:rsidRPr="00D13B7C" w:rsidRDefault="00B20863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663" w:type="dxa"/>
            <w:vAlign w:val="bottom"/>
          </w:tcPr>
          <w:p w:rsidR="00B20863" w:rsidRPr="00D13B7C" w:rsidRDefault="00B20863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B20863" w:rsidRPr="00773F7E" w:rsidRDefault="00B20863" w:rsidP="00B20863">
            <w:pPr>
              <w:contextualSpacing/>
              <w:rPr>
                <w:sz w:val="18"/>
                <w:szCs w:val="18"/>
              </w:rPr>
            </w:pPr>
            <w:r w:rsidRPr="00773F7E">
              <w:rPr>
                <w:sz w:val="18"/>
                <w:szCs w:val="18"/>
              </w:rPr>
              <w:t>=</w:t>
            </w:r>
            <w:r w:rsidR="00510B71">
              <w:rPr>
                <w:sz w:val="18"/>
                <w:szCs w:val="18"/>
              </w:rPr>
              <w:t>código de erro (10 ocorrências)</w:t>
            </w:r>
          </w:p>
        </w:tc>
      </w:tr>
      <w:tr w:rsidR="00B20863" w:rsidRPr="00773F7E" w:rsidTr="00B20863">
        <w:trPr>
          <w:trHeight w:val="276"/>
        </w:trPr>
        <w:tc>
          <w:tcPr>
            <w:tcW w:w="1897" w:type="dxa"/>
            <w:vAlign w:val="bottom"/>
          </w:tcPr>
          <w:p w:rsidR="00B20863" w:rsidRPr="00D13B7C" w:rsidRDefault="00F037D6" w:rsidP="00F037D6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FIC</w:t>
            </w:r>
            <w:r w:rsidR="00B20863" w:rsidRPr="00D13B7C">
              <w:rPr>
                <w:color w:val="000000"/>
                <w:sz w:val="18"/>
                <w:szCs w:val="18"/>
              </w:rPr>
              <w:t>_</w:t>
            </w:r>
            <w:r>
              <w:rPr>
                <w:color w:val="000000"/>
                <w:sz w:val="18"/>
                <w:szCs w:val="18"/>
              </w:rPr>
              <w:t>REGINV</w:t>
            </w:r>
          </w:p>
        </w:tc>
        <w:tc>
          <w:tcPr>
            <w:tcW w:w="863" w:type="dxa"/>
            <w:vAlign w:val="bottom"/>
          </w:tcPr>
          <w:p w:rsidR="00B20863" w:rsidRPr="00D13B7C" w:rsidRDefault="00B20863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228</w:t>
            </w:r>
          </w:p>
        </w:tc>
        <w:tc>
          <w:tcPr>
            <w:tcW w:w="623" w:type="dxa"/>
            <w:vAlign w:val="bottom"/>
          </w:tcPr>
          <w:p w:rsidR="00B20863" w:rsidRPr="00D13B7C" w:rsidRDefault="00510B71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68</w:t>
            </w:r>
          </w:p>
        </w:tc>
        <w:tc>
          <w:tcPr>
            <w:tcW w:w="663" w:type="dxa"/>
            <w:vAlign w:val="bottom"/>
          </w:tcPr>
          <w:p w:rsidR="00B20863" w:rsidRPr="00D13B7C" w:rsidRDefault="00B20863" w:rsidP="00B20863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893" w:type="dxa"/>
            <w:vAlign w:val="center"/>
          </w:tcPr>
          <w:p w:rsidR="00B20863" w:rsidRPr="00773F7E" w:rsidRDefault="00B20863" w:rsidP="00B20863">
            <w:pPr>
              <w:contextualSpacing/>
              <w:rPr>
                <w:sz w:val="18"/>
                <w:szCs w:val="18"/>
              </w:rPr>
            </w:pPr>
            <w:r w:rsidRPr="00773F7E">
              <w:rPr>
                <w:sz w:val="18"/>
                <w:szCs w:val="18"/>
              </w:rPr>
              <w:t>=</w:t>
            </w:r>
            <w:r w:rsidR="00510B71">
              <w:rPr>
                <w:sz w:val="18"/>
                <w:szCs w:val="18"/>
              </w:rPr>
              <w:t>Contem parte do registo em erro</w:t>
            </w:r>
          </w:p>
        </w:tc>
      </w:tr>
      <w:tr w:rsidR="00B20863" w:rsidRPr="00773F7E" w:rsidTr="00B20863">
        <w:trPr>
          <w:trHeight w:val="276"/>
        </w:trPr>
        <w:tc>
          <w:tcPr>
            <w:tcW w:w="1897" w:type="dxa"/>
            <w:vAlign w:val="bottom"/>
          </w:tcPr>
          <w:p w:rsidR="00B20863" w:rsidRPr="00D13B7C" w:rsidRDefault="00B20863" w:rsidP="00B20863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D13B7C">
              <w:rPr>
                <w:color w:val="000000"/>
                <w:sz w:val="18"/>
                <w:szCs w:val="18"/>
              </w:rPr>
              <w:t>filler</w:t>
            </w:r>
            <w:proofErr w:type="spellEnd"/>
            <w:proofErr w:type="gramEnd"/>
          </w:p>
        </w:tc>
        <w:tc>
          <w:tcPr>
            <w:tcW w:w="863" w:type="dxa"/>
            <w:vAlign w:val="bottom"/>
          </w:tcPr>
          <w:p w:rsidR="00B20863" w:rsidRPr="00D13B7C" w:rsidRDefault="00510B71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5</w:t>
            </w:r>
            <w:r w:rsidR="008C7EE6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623" w:type="dxa"/>
            <w:vAlign w:val="bottom"/>
          </w:tcPr>
          <w:p w:rsidR="00B20863" w:rsidRPr="00D13B7C" w:rsidRDefault="00F037D6" w:rsidP="00510B71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</w:t>
            </w:r>
            <w:r w:rsidR="00510B71">
              <w:rPr>
                <w:color w:val="000000"/>
                <w:sz w:val="18"/>
                <w:szCs w:val="18"/>
              </w:rPr>
              <w:t>9</w:t>
            </w:r>
            <w:r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663" w:type="dxa"/>
            <w:vAlign w:val="bottom"/>
          </w:tcPr>
          <w:p w:rsidR="00B20863" w:rsidRPr="00D13B7C" w:rsidRDefault="00B20863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893" w:type="dxa"/>
            <w:vAlign w:val="center"/>
          </w:tcPr>
          <w:p w:rsidR="00B20863" w:rsidRPr="00773F7E" w:rsidRDefault="00B20863" w:rsidP="00B20863">
            <w:pPr>
              <w:contextualSpacing/>
              <w:rPr>
                <w:sz w:val="18"/>
                <w:szCs w:val="18"/>
              </w:rPr>
            </w:pPr>
            <w:r w:rsidRPr="00773F7E">
              <w:rPr>
                <w:sz w:val="18"/>
                <w:szCs w:val="18"/>
              </w:rPr>
              <w:t>=</w:t>
            </w:r>
            <w:r>
              <w:rPr>
                <w:sz w:val="18"/>
                <w:szCs w:val="18"/>
              </w:rPr>
              <w:t>espaços</w:t>
            </w:r>
          </w:p>
        </w:tc>
      </w:tr>
      <w:tr w:rsidR="00F037D6" w:rsidTr="00B20863">
        <w:trPr>
          <w:trHeight w:val="276"/>
        </w:trPr>
        <w:tc>
          <w:tcPr>
            <w:tcW w:w="2760" w:type="dxa"/>
            <w:gridSpan w:val="2"/>
            <w:vAlign w:val="center"/>
          </w:tcPr>
          <w:p w:rsidR="00F037D6" w:rsidRPr="00C014EF" w:rsidRDefault="00F037D6" w:rsidP="00FB4BF6">
            <w:pPr>
              <w:contextualSpacing/>
              <w:jc w:val="right"/>
              <w:rPr>
                <w:sz w:val="18"/>
                <w:szCs w:val="18"/>
              </w:rPr>
            </w:pPr>
            <w:r w:rsidRPr="00C014EF">
              <w:rPr>
                <w:sz w:val="18"/>
                <w:szCs w:val="18"/>
              </w:rPr>
              <w:t>Total</w:t>
            </w:r>
          </w:p>
        </w:tc>
        <w:tc>
          <w:tcPr>
            <w:tcW w:w="623" w:type="dxa"/>
            <w:vAlign w:val="center"/>
          </w:tcPr>
          <w:p w:rsidR="00F037D6" w:rsidRPr="00C014EF" w:rsidRDefault="00F037D6" w:rsidP="00FB4BF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350</w:t>
            </w:r>
          </w:p>
        </w:tc>
        <w:tc>
          <w:tcPr>
            <w:tcW w:w="6556" w:type="dxa"/>
            <w:gridSpan w:val="2"/>
            <w:vAlign w:val="center"/>
          </w:tcPr>
          <w:p w:rsidR="00F037D6" w:rsidRPr="00C014EF" w:rsidRDefault="00F037D6" w:rsidP="00B20863">
            <w:pPr>
              <w:contextualSpacing/>
              <w:rPr>
                <w:sz w:val="18"/>
                <w:szCs w:val="18"/>
              </w:rPr>
            </w:pPr>
          </w:p>
        </w:tc>
      </w:tr>
      <w:tr w:rsidR="00F037D6" w:rsidTr="00B20863">
        <w:trPr>
          <w:trHeight w:val="276"/>
        </w:trPr>
        <w:tc>
          <w:tcPr>
            <w:tcW w:w="9939" w:type="dxa"/>
            <w:gridSpan w:val="5"/>
            <w:vAlign w:val="center"/>
          </w:tcPr>
          <w:p w:rsidR="00F037D6" w:rsidRPr="0079628A" w:rsidRDefault="00F037D6" w:rsidP="00DB0DC1">
            <w:pPr>
              <w:contextualSpacing/>
              <w:rPr>
                <w:b/>
                <w:sz w:val="20"/>
                <w:szCs w:val="20"/>
                <w:u w:val="single"/>
              </w:rPr>
            </w:pPr>
            <w:r w:rsidRPr="0079628A">
              <w:rPr>
                <w:b/>
                <w:bCs/>
                <w:sz w:val="20"/>
                <w:szCs w:val="20"/>
                <w:u w:val="single"/>
              </w:rPr>
              <w:t xml:space="preserve">Registo de Detalhe </w:t>
            </w:r>
            <w:r>
              <w:rPr>
                <w:b/>
                <w:bCs/>
                <w:sz w:val="20"/>
                <w:szCs w:val="20"/>
                <w:u w:val="single"/>
              </w:rPr>
              <w:t>3</w:t>
            </w:r>
            <w:r w:rsidRPr="0079628A">
              <w:rPr>
                <w:b/>
                <w:bCs/>
                <w:sz w:val="20"/>
                <w:szCs w:val="20"/>
                <w:u w:val="single"/>
              </w:rPr>
              <w:t xml:space="preserve"> (</w:t>
            </w:r>
            <w:r w:rsidR="00DB0DC1">
              <w:rPr>
                <w:b/>
                <w:bCs/>
                <w:sz w:val="20"/>
                <w:szCs w:val="20"/>
                <w:u w:val="single"/>
              </w:rPr>
              <w:t>Confirmação de Cartões</w:t>
            </w:r>
            <w:r w:rsidRPr="0079628A">
              <w:rPr>
                <w:b/>
                <w:bCs/>
                <w:sz w:val="20"/>
                <w:szCs w:val="20"/>
                <w:u w:val="single"/>
              </w:rPr>
              <w:t>)</w:t>
            </w:r>
          </w:p>
        </w:tc>
      </w:tr>
      <w:tr w:rsidR="00F037D6" w:rsidTr="00B20863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 w:rsidP="00B20863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FIC_REGCOD</w:t>
            </w:r>
          </w:p>
        </w:tc>
        <w:tc>
          <w:tcPr>
            <w:tcW w:w="863" w:type="dxa"/>
            <w:vAlign w:val="bottom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F037D6" w:rsidRPr="00C014EF" w:rsidRDefault="00F037D6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=3</w:t>
            </w:r>
          </w:p>
        </w:tc>
      </w:tr>
      <w:tr w:rsidR="00F037D6" w:rsidTr="00B20863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 w:rsidP="00B20863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FIC_REGNUMN02</w:t>
            </w:r>
          </w:p>
        </w:tc>
        <w:tc>
          <w:tcPr>
            <w:tcW w:w="863" w:type="dxa"/>
            <w:vAlign w:val="bottom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623" w:type="dxa"/>
            <w:vAlign w:val="bottom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F037D6" w:rsidRPr="00C014EF" w:rsidRDefault="00F037D6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=num sequencial (tem que emparelhar com </w:t>
            </w:r>
            <w:proofErr w:type="spellStart"/>
            <w:r>
              <w:rPr>
                <w:sz w:val="18"/>
                <w:szCs w:val="18"/>
              </w:rPr>
              <w:t>tip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reg</w:t>
            </w:r>
            <w:proofErr w:type="spellEnd"/>
            <w:r>
              <w:rPr>
                <w:sz w:val="18"/>
                <w:szCs w:val="18"/>
              </w:rPr>
              <w:t xml:space="preserve"> 2)</w:t>
            </w:r>
          </w:p>
        </w:tc>
      </w:tr>
      <w:tr w:rsidR="00F037D6" w:rsidTr="00B20863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 w:rsidP="00B20863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BIN_NUM</w:t>
            </w:r>
          </w:p>
        </w:tc>
        <w:tc>
          <w:tcPr>
            <w:tcW w:w="863" w:type="dxa"/>
            <w:vAlign w:val="bottom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623" w:type="dxa"/>
            <w:vAlign w:val="bottom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F037D6" w:rsidRPr="00C014EF" w:rsidRDefault="00F037D6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 BIN do contrato</w:t>
            </w:r>
          </w:p>
        </w:tc>
      </w:tr>
      <w:tr w:rsidR="00F037D6" w:rsidTr="00B20863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 w:rsidP="00B20863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BIN_EXN</w:t>
            </w:r>
          </w:p>
        </w:tc>
        <w:tc>
          <w:tcPr>
            <w:tcW w:w="863" w:type="dxa"/>
            <w:vAlign w:val="bottom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bottom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F037D6" w:rsidRPr="00C014EF" w:rsidRDefault="00F037D6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= </w:t>
            </w:r>
            <w:proofErr w:type="spellStart"/>
            <w:r>
              <w:rPr>
                <w:sz w:val="18"/>
                <w:szCs w:val="18"/>
              </w:rPr>
              <w:t>ExBIN</w:t>
            </w:r>
            <w:proofErr w:type="spellEnd"/>
            <w:r>
              <w:rPr>
                <w:sz w:val="18"/>
                <w:szCs w:val="18"/>
              </w:rPr>
              <w:t xml:space="preserve"> do contrato</w:t>
            </w:r>
          </w:p>
        </w:tc>
      </w:tr>
      <w:tr w:rsidR="00F037D6" w:rsidTr="00B20863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 w:rsidP="00B20863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CAR_NUM</w:t>
            </w:r>
          </w:p>
        </w:tc>
        <w:tc>
          <w:tcPr>
            <w:tcW w:w="863" w:type="dxa"/>
            <w:vAlign w:val="bottom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623" w:type="dxa"/>
            <w:vAlign w:val="bottom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F037D6" w:rsidRPr="00C014EF" w:rsidRDefault="00F037D6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 Número de cartão</w:t>
            </w:r>
          </w:p>
        </w:tc>
      </w:tr>
      <w:tr w:rsidR="00F037D6" w:rsidRPr="00773F7E" w:rsidTr="00B20863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 w:rsidP="00B20863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CAR_CD1</w:t>
            </w:r>
          </w:p>
        </w:tc>
        <w:tc>
          <w:tcPr>
            <w:tcW w:w="863" w:type="dxa"/>
            <w:vAlign w:val="bottom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F037D6" w:rsidRPr="00773F7E" w:rsidRDefault="00F037D6" w:rsidP="00B20863">
            <w:pPr>
              <w:contextualSpacing/>
              <w:rPr>
                <w:sz w:val="18"/>
                <w:szCs w:val="18"/>
                <w:lang w:val="en-US"/>
              </w:rPr>
            </w:pPr>
            <w:r w:rsidRPr="00773F7E">
              <w:rPr>
                <w:sz w:val="18"/>
                <w:szCs w:val="18"/>
                <w:lang w:val="en-US"/>
              </w:rPr>
              <w:t>=</w:t>
            </w:r>
            <w:r>
              <w:rPr>
                <w:sz w:val="18"/>
                <w:szCs w:val="18"/>
                <w:lang w:val="en-US"/>
              </w:rPr>
              <w:t xml:space="preserve"> check digit</w:t>
            </w:r>
          </w:p>
        </w:tc>
      </w:tr>
      <w:tr w:rsidR="00F037D6" w:rsidRPr="00773F7E" w:rsidTr="00B20863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 w:rsidP="00B20863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CAR_EXPDATN02</w:t>
            </w:r>
          </w:p>
        </w:tc>
        <w:tc>
          <w:tcPr>
            <w:tcW w:w="863" w:type="dxa"/>
            <w:vAlign w:val="bottom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623" w:type="dxa"/>
            <w:vAlign w:val="bottom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663" w:type="dxa"/>
            <w:vAlign w:val="bottom"/>
          </w:tcPr>
          <w:p w:rsidR="00F037D6" w:rsidRPr="001C179F" w:rsidRDefault="00F037D6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F037D6" w:rsidRPr="00773F7E" w:rsidRDefault="00F037D6" w:rsidP="00B20863">
            <w:pPr>
              <w:contextualSpacing/>
              <w:rPr>
                <w:sz w:val="18"/>
                <w:szCs w:val="18"/>
                <w:lang w:val="en-US"/>
              </w:rPr>
            </w:pPr>
            <w:r w:rsidRPr="00773F7E">
              <w:rPr>
                <w:sz w:val="18"/>
                <w:szCs w:val="18"/>
                <w:lang w:val="en-US"/>
              </w:rPr>
              <w:t>=</w:t>
            </w:r>
            <w:r>
              <w:rPr>
                <w:sz w:val="18"/>
                <w:szCs w:val="18"/>
                <w:lang w:val="en-US"/>
              </w:rPr>
              <w:t xml:space="preserve"> data </w:t>
            </w:r>
            <w:proofErr w:type="spellStart"/>
            <w:r>
              <w:rPr>
                <w:sz w:val="18"/>
                <w:szCs w:val="18"/>
                <w:lang w:val="en-US"/>
              </w:rPr>
              <w:t>validade</w:t>
            </w:r>
            <w:proofErr w:type="spellEnd"/>
          </w:p>
        </w:tc>
      </w:tr>
      <w:tr w:rsidR="00F037D6" w:rsidRPr="00773F7E" w:rsidTr="00B20863">
        <w:trPr>
          <w:trHeight w:val="276"/>
        </w:trPr>
        <w:tc>
          <w:tcPr>
            <w:tcW w:w="1897" w:type="dxa"/>
            <w:vAlign w:val="bottom"/>
          </w:tcPr>
          <w:p w:rsidR="00F037D6" w:rsidRPr="001C179F" w:rsidRDefault="00F037D6" w:rsidP="00B20863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CAR_PVVN01_PS2</w:t>
            </w:r>
          </w:p>
        </w:tc>
        <w:tc>
          <w:tcPr>
            <w:tcW w:w="863" w:type="dxa"/>
            <w:vAlign w:val="bottom"/>
          </w:tcPr>
          <w:p w:rsidR="00F037D6" w:rsidRPr="001C179F" w:rsidRDefault="00F037D6" w:rsidP="00F037D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623" w:type="dxa"/>
            <w:vAlign w:val="bottom"/>
          </w:tcPr>
          <w:p w:rsidR="00F037D6" w:rsidRPr="001C179F" w:rsidRDefault="00F037D6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663" w:type="dxa"/>
            <w:vAlign w:val="bottom"/>
          </w:tcPr>
          <w:p w:rsidR="00F037D6" w:rsidRPr="001C179F" w:rsidRDefault="00A8563A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F037D6" w:rsidRPr="00773F7E" w:rsidRDefault="00F03012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proofErr w:type="spellStart"/>
            <w:r w:rsidR="00DB0DC1">
              <w:rPr>
                <w:sz w:val="18"/>
                <w:szCs w:val="18"/>
              </w:rPr>
              <w:t>Personal</w:t>
            </w:r>
            <w:proofErr w:type="spellEnd"/>
            <w:r w:rsidR="00DB0DC1">
              <w:rPr>
                <w:sz w:val="18"/>
                <w:szCs w:val="18"/>
              </w:rPr>
              <w:t xml:space="preserve"> </w:t>
            </w:r>
            <w:proofErr w:type="spellStart"/>
            <w:r w:rsidR="00DB0DC1">
              <w:rPr>
                <w:sz w:val="18"/>
                <w:szCs w:val="18"/>
              </w:rPr>
              <w:t>Validation</w:t>
            </w:r>
            <w:proofErr w:type="spellEnd"/>
            <w:r w:rsidR="00DB0DC1">
              <w:rPr>
                <w:sz w:val="18"/>
                <w:szCs w:val="18"/>
              </w:rPr>
              <w:t xml:space="preserve"> </w:t>
            </w:r>
            <w:proofErr w:type="spellStart"/>
            <w:r w:rsidR="00DB0DC1">
              <w:rPr>
                <w:sz w:val="18"/>
                <w:szCs w:val="18"/>
              </w:rPr>
              <w:t>Value</w:t>
            </w:r>
            <w:proofErr w:type="spellEnd"/>
            <w:r w:rsidR="00DB0DC1">
              <w:rPr>
                <w:sz w:val="18"/>
                <w:szCs w:val="18"/>
              </w:rPr>
              <w:t xml:space="preserve"> pista2 - não utilizado</w:t>
            </w:r>
          </w:p>
        </w:tc>
      </w:tr>
      <w:tr w:rsidR="00DB0DC1" w:rsidRPr="00773F7E" w:rsidTr="00B20863">
        <w:trPr>
          <w:trHeight w:val="276"/>
        </w:trPr>
        <w:tc>
          <w:tcPr>
            <w:tcW w:w="1897" w:type="dxa"/>
            <w:vAlign w:val="bottom"/>
          </w:tcPr>
          <w:p w:rsidR="00DB0DC1" w:rsidRPr="001C179F" w:rsidRDefault="00DB0DC1" w:rsidP="00B20863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CAR_PVVN01_PS3</w:t>
            </w:r>
          </w:p>
        </w:tc>
        <w:tc>
          <w:tcPr>
            <w:tcW w:w="863" w:type="dxa"/>
            <w:vAlign w:val="bottom"/>
          </w:tcPr>
          <w:p w:rsidR="00DB0DC1" w:rsidRPr="001C179F" w:rsidRDefault="00DB0DC1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623" w:type="dxa"/>
            <w:vAlign w:val="bottom"/>
          </w:tcPr>
          <w:p w:rsidR="00DB0DC1" w:rsidRPr="001C179F" w:rsidRDefault="00DB0DC1" w:rsidP="00A8563A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663" w:type="dxa"/>
            <w:vAlign w:val="bottom"/>
          </w:tcPr>
          <w:p w:rsidR="00DB0DC1" w:rsidRPr="001C179F" w:rsidRDefault="00DB0DC1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DB0DC1" w:rsidRPr="00773F7E" w:rsidRDefault="00DB0DC1" w:rsidP="00DB0DC1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proofErr w:type="spellStart"/>
            <w:r>
              <w:rPr>
                <w:sz w:val="18"/>
                <w:szCs w:val="18"/>
              </w:rPr>
              <w:t>Personal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Validation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Value</w:t>
            </w:r>
            <w:proofErr w:type="spellEnd"/>
            <w:r>
              <w:rPr>
                <w:sz w:val="18"/>
                <w:szCs w:val="18"/>
              </w:rPr>
              <w:t xml:space="preserve"> pista3 - não utilizado</w:t>
            </w:r>
          </w:p>
        </w:tc>
      </w:tr>
      <w:tr w:rsidR="00DB0DC1" w:rsidTr="00B20863">
        <w:trPr>
          <w:trHeight w:val="276"/>
        </w:trPr>
        <w:tc>
          <w:tcPr>
            <w:tcW w:w="1897" w:type="dxa"/>
            <w:vAlign w:val="bottom"/>
          </w:tcPr>
          <w:p w:rsidR="00DB0DC1" w:rsidRPr="001C179F" w:rsidRDefault="00DB0DC1" w:rsidP="00F037D6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CAR_CVVCV1</w:t>
            </w:r>
          </w:p>
        </w:tc>
        <w:tc>
          <w:tcPr>
            <w:tcW w:w="863" w:type="dxa"/>
            <w:vAlign w:val="bottom"/>
          </w:tcPr>
          <w:p w:rsidR="00DB0DC1" w:rsidRPr="001C179F" w:rsidRDefault="00DB0DC1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623" w:type="dxa"/>
            <w:vAlign w:val="bottom"/>
          </w:tcPr>
          <w:p w:rsidR="00DB0DC1" w:rsidRPr="001C179F" w:rsidRDefault="00DB0DC1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663" w:type="dxa"/>
            <w:vAlign w:val="bottom"/>
          </w:tcPr>
          <w:p w:rsidR="00DB0DC1" w:rsidRPr="001C179F" w:rsidRDefault="00DB0DC1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DB0DC1" w:rsidRPr="00C014EF" w:rsidRDefault="00DB0DC1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=Não utilizado</w:t>
            </w:r>
          </w:p>
        </w:tc>
      </w:tr>
      <w:tr w:rsidR="00DB0DC1" w:rsidTr="00B20863">
        <w:trPr>
          <w:trHeight w:val="276"/>
        </w:trPr>
        <w:tc>
          <w:tcPr>
            <w:tcW w:w="1897" w:type="dxa"/>
            <w:vAlign w:val="bottom"/>
          </w:tcPr>
          <w:p w:rsidR="00DB0DC1" w:rsidRPr="001C179F" w:rsidRDefault="00DB0DC1" w:rsidP="00B20863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CAR_CVVCV2</w:t>
            </w:r>
          </w:p>
        </w:tc>
        <w:tc>
          <w:tcPr>
            <w:tcW w:w="863" w:type="dxa"/>
            <w:vAlign w:val="bottom"/>
          </w:tcPr>
          <w:p w:rsidR="00DB0DC1" w:rsidRPr="001C179F" w:rsidRDefault="00DB0DC1" w:rsidP="00F037D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623" w:type="dxa"/>
            <w:vAlign w:val="bottom"/>
          </w:tcPr>
          <w:p w:rsidR="00DB0DC1" w:rsidRPr="001C179F" w:rsidRDefault="00DB0DC1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663" w:type="dxa"/>
            <w:vAlign w:val="bottom"/>
          </w:tcPr>
          <w:p w:rsidR="00DB0DC1" w:rsidRPr="001C179F" w:rsidRDefault="00DB0DC1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DB0DC1" w:rsidRPr="00C014EF" w:rsidRDefault="00DB0DC1" w:rsidP="00FB4BF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=Não utilizado</w:t>
            </w:r>
          </w:p>
        </w:tc>
      </w:tr>
      <w:tr w:rsidR="00DB0DC1" w:rsidTr="00B20863">
        <w:trPr>
          <w:trHeight w:val="276"/>
        </w:trPr>
        <w:tc>
          <w:tcPr>
            <w:tcW w:w="1897" w:type="dxa"/>
            <w:vAlign w:val="bottom"/>
          </w:tcPr>
          <w:p w:rsidR="00DB0DC1" w:rsidRPr="001C179F" w:rsidRDefault="00DB0DC1" w:rsidP="00B20863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BIN_SERCOD</w:t>
            </w:r>
          </w:p>
        </w:tc>
        <w:tc>
          <w:tcPr>
            <w:tcW w:w="863" w:type="dxa"/>
            <w:vAlign w:val="bottom"/>
          </w:tcPr>
          <w:p w:rsidR="00DB0DC1" w:rsidRPr="001C179F" w:rsidRDefault="00DB0DC1" w:rsidP="00F037D6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623" w:type="dxa"/>
            <w:vAlign w:val="bottom"/>
          </w:tcPr>
          <w:p w:rsidR="00DB0DC1" w:rsidRPr="001C179F" w:rsidRDefault="00DB0DC1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663" w:type="dxa"/>
            <w:vAlign w:val="bottom"/>
          </w:tcPr>
          <w:p w:rsidR="00DB0DC1" w:rsidRPr="001C179F" w:rsidRDefault="00DB0DC1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DB0DC1" w:rsidRPr="00C014EF" w:rsidRDefault="00DB0DC1" w:rsidP="00FB4BF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=Não utilizado</w:t>
            </w:r>
          </w:p>
        </w:tc>
      </w:tr>
      <w:tr w:rsidR="00DB0DC1" w:rsidTr="00B20863">
        <w:trPr>
          <w:trHeight w:val="276"/>
        </w:trPr>
        <w:tc>
          <w:tcPr>
            <w:tcW w:w="1897" w:type="dxa"/>
            <w:vAlign w:val="bottom"/>
          </w:tcPr>
          <w:p w:rsidR="00DB0DC1" w:rsidRPr="001C179F" w:rsidRDefault="00DB0DC1" w:rsidP="00B20863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BIN_NUM_CTL</w:t>
            </w:r>
          </w:p>
        </w:tc>
        <w:tc>
          <w:tcPr>
            <w:tcW w:w="863" w:type="dxa"/>
            <w:vAlign w:val="bottom"/>
          </w:tcPr>
          <w:p w:rsidR="00DB0DC1" w:rsidRPr="001C179F" w:rsidRDefault="00DB0DC1" w:rsidP="00F037D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623" w:type="dxa"/>
            <w:vAlign w:val="bottom"/>
          </w:tcPr>
          <w:p w:rsidR="00DB0DC1" w:rsidRPr="001C179F" w:rsidRDefault="00DB0DC1" w:rsidP="00A8563A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4</w:t>
            </w:r>
            <w:r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663" w:type="dxa"/>
            <w:vAlign w:val="bottom"/>
          </w:tcPr>
          <w:p w:rsidR="00DB0DC1" w:rsidRPr="001C179F" w:rsidRDefault="00DB0DC1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DB0DC1" w:rsidRPr="00C014EF" w:rsidRDefault="005447F9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=Não utilizado</w:t>
            </w:r>
          </w:p>
        </w:tc>
      </w:tr>
      <w:tr w:rsidR="00DB0DC1" w:rsidTr="00B20863">
        <w:trPr>
          <w:trHeight w:val="276"/>
        </w:trPr>
        <w:tc>
          <w:tcPr>
            <w:tcW w:w="1897" w:type="dxa"/>
            <w:vAlign w:val="bottom"/>
          </w:tcPr>
          <w:p w:rsidR="00DB0DC1" w:rsidRPr="001C179F" w:rsidRDefault="00DB0DC1" w:rsidP="00F037D6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BIN_EXN_CTL</w:t>
            </w:r>
          </w:p>
        </w:tc>
        <w:tc>
          <w:tcPr>
            <w:tcW w:w="863" w:type="dxa"/>
            <w:vAlign w:val="bottom"/>
          </w:tcPr>
          <w:p w:rsidR="00DB0DC1" w:rsidRPr="001C179F" w:rsidRDefault="00DB0DC1" w:rsidP="00F037D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bottom"/>
          </w:tcPr>
          <w:p w:rsidR="00DB0DC1" w:rsidRPr="001C179F" w:rsidRDefault="00DB0DC1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663" w:type="dxa"/>
            <w:vAlign w:val="bottom"/>
          </w:tcPr>
          <w:p w:rsidR="00DB0DC1" w:rsidRPr="001C179F" w:rsidRDefault="00DB0DC1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DB0DC1" w:rsidRPr="00C014EF" w:rsidRDefault="00AE645D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=Não utilizado</w:t>
            </w:r>
          </w:p>
        </w:tc>
      </w:tr>
      <w:tr w:rsidR="00DB0DC1" w:rsidRPr="00773F7E" w:rsidTr="00B20863">
        <w:trPr>
          <w:trHeight w:val="276"/>
        </w:trPr>
        <w:tc>
          <w:tcPr>
            <w:tcW w:w="1897" w:type="dxa"/>
            <w:vAlign w:val="bottom"/>
          </w:tcPr>
          <w:p w:rsidR="00DB0DC1" w:rsidRPr="001C179F" w:rsidRDefault="00DB0DC1" w:rsidP="00F037D6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CAR_NUM_CTL</w:t>
            </w:r>
          </w:p>
        </w:tc>
        <w:tc>
          <w:tcPr>
            <w:tcW w:w="863" w:type="dxa"/>
            <w:vAlign w:val="bottom"/>
          </w:tcPr>
          <w:p w:rsidR="00DB0DC1" w:rsidRPr="001C179F" w:rsidRDefault="00DB0DC1" w:rsidP="00F037D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623" w:type="dxa"/>
            <w:vAlign w:val="bottom"/>
          </w:tcPr>
          <w:p w:rsidR="00DB0DC1" w:rsidRPr="001C179F" w:rsidRDefault="00DB0DC1" w:rsidP="00A8563A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53</w:t>
            </w:r>
          </w:p>
        </w:tc>
        <w:tc>
          <w:tcPr>
            <w:tcW w:w="663" w:type="dxa"/>
            <w:vAlign w:val="bottom"/>
          </w:tcPr>
          <w:p w:rsidR="00DB0DC1" w:rsidRPr="001C179F" w:rsidRDefault="00DB0DC1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DB0DC1" w:rsidRPr="0073373B" w:rsidRDefault="00AE645D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=Não utilizado</w:t>
            </w:r>
          </w:p>
        </w:tc>
      </w:tr>
      <w:tr w:rsidR="00DB0DC1" w:rsidRPr="00773F7E" w:rsidTr="00F037D6">
        <w:trPr>
          <w:trHeight w:val="276"/>
        </w:trPr>
        <w:tc>
          <w:tcPr>
            <w:tcW w:w="1897" w:type="dxa"/>
          </w:tcPr>
          <w:p w:rsidR="00DB0DC1" w:rsidRPr="001C179F" w:rsidRDefault="00DB0DC1" w:rsidP="00F037D6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CAR_CD1_CTL</w:t>
            </w:r>
          </w:p>
        </w:tc>
        <w:tc>
          <w:tcPr>
            <w:tcW w:w="863" w:type="dxa"/>
          </w:tcPr>
          <w:p w:rsidR="00DB0DC1" w:rsidRPr="001C179F" w:rsidRDefault="00DB0DC1" w:rsidP="00FB4BF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</w:tcPr>
          <w:p w:rsidR="00DB0DC1" w:rsidRPr="001C179F" w:rsidRDefault="00DB0DC1" w:rsidP="00FB4BF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60</w:t>
            </w:r>
          </w:p>
        </w:tc>
        <w:tc>
          <w:tcPr>
            <w:tcW w:w="663" w:type="dxa"/>
          </w:tcPr>
          <w:p w:rsidR="00DB0DC1" w:rsidRPr="001C179F" w:rsidRDefault="00DB0DC1" w:rsidP="00FB4BF6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</w:tcPr>
          <w:p w:rsidR="00DB0DC1" w:rsidRPr="0073373B" w:rsidRDefault="00AE645D" w:rsidP="00FB4BF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=Não utilizado</w:t>
            </w:r>
          </w:p>
        </w:tc>
      </w:tr>
      <w:tr w:rsidR="00AE645D" w:rsidRPr="00773F7E" w:rsidTr="00F037D6">
        <w:trPr>
          <w:trHeight w:val="276"/>
        </w:trPr>
        <w:tc>
          <w:tcPr>
            <w:tcW w:w="1897" w:type="dxa"/>
          </w:tcPr>
          <w:p w:rsidR="00AE645D" w:rsidRPr="001C179F" w:rsidRDefault="00AE645D" w:rsidP="00F037D6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CAR_GRUDAA</w:t>
            </w:r>
          </w:p>
        </w:tc>
        <w:tc>
          <w:tcPr>
            <w:tcW w:w="863" w:type="dxa"/>
          </w:tcPr>
          <w:p w:rsidR="00AE645D" w:rsidRPr="001C179F" w:rsidRDefault="00AE645D" w:rsidP="00FB4BF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623" w:type="dxa"/>
          </w:tcPr>
          <w:p w:rsidR="00AE645D" w:rsidRPr="001C179F" w:rsidRDefault="00AE645D" w:rsidP="00FB4BF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6</w:t>
            </w:r>
            <w:r w:rsidRPr="001C179F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63" w:type="dxa"/>
          </w:tcPr>
          <w:p w:rsidR="00AE645D" w:rsidRPr="001C179F" w:rsidRDefault="00AE645D" w:rsidP="00A8563A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893" w:type="dxa"/>
          </w:tcPr>
          <w:p w:rsidR="00AE645D" w:rsidRPr="0073373B" w:rsidRDefault="00AE645D" w:rsidP="00FB4BF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=Não utilizado</w:t>
            </w:r>
          </w:p>
        </w:tc>
      </w:tr>
      <w:tr w:rsidR="00AE645D" w:rsidRPr="00773F7E" w:rsidTr="00F037D6">
        <w:trPr>
          <w:trHeight w:val="276"/>
        </w:trPr>
        <w:tc>
          <w:tcPr>
            <w:tcW w:w="1897" w:type="dxa"/>
          </w:tcPr>
          <w:p w:rsidR="00AE645D" w:rsidRPr="001C179F" w:rsidRDefault="00AE645D" w:rsidP="00FB4BF6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CAR_GRUDAB</w:t>
            </w:r>
          </w:p>
        </w:tc>
        <w:tc>
          <w:tcPr>
            <w:tcW w:w="863" w:type="dxa"/>
          </w:tcPr>
          <w:p w:rsidR="00AE645D" w:rsidRPr="001C179F" w:rsidRDefault="00AE645D" w:rsidP="00FB4BF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623" w:type="dxa"/>
          </w:tcPr>
          <w:p w:rsidR="00AE645D" w:rsidRPr="001C179F" w:rsidRDefault="00AE645D" w:rsidP="00FB4BF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77</w:t>
            </w:r>
          </w:p>
        </w:tc>
        <w:tc>
          <w:tcPr>
            <w:tcW w:w="663" w:type="dxa"/>
          </w:tcPr>
          <w:p w:rsidR="00AE645D" w:rsidRPr="001C179F" w:rsidRDefault="00AE645D" w:rsidP="00FB4BF6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</w:tcPr>
          <w:p w:rsidR="00AE645D" w:rsidRPr="0073373B" w:rsidRDefault="00AE645D" w:rsidP="00FB4BF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=Não utilizado</w:t>
            </w:r>
          </w:p>
        </w:tc>
      </w:tr>
      <w:tr w:rsidR="00AE645D" w:rsidRPr="00773F7E" w:rsidTr="00B20863">
        <w:trPr>
          <w:trHeight w:val="276"/>
        </w:trPr>
        <w:tc>
          <w:tcPr>
            <w:tcW w:w="1897" w:type="dxa"/>
            <w:vAlign w:val="bottom"/>
          </w:tcPr>
          <w:p w:rsidR="00AE645D" w:rsidRPr="001C179F" w:rsidRDefault="00AE645D" w:rsidP="00B20863">
            <w:pPr>
              <w:rPr>
                <w:color w:val="000000"/>
                <w:sz w:val="18"/>
                <w:szCs w:val="18"/>
              </w:rPr>
            </w:pPr>
            <w:proofErr w:type="spellStart"/>
            <w:r w:rsidRPr="001C179F">
              <w:rPr>
                <w:color w:val="000000"/>
                <w:sz w:val="18"/>
                <w:szCs w:val="18"/>
              </w:rPr>
              <w:t>Filler</w:t>
            </w:r>
            <w:proofErr w:type="spellEnd"/>
          </w:p>
        </w:tc>
        <w:tc>
          <w:tcPr>
            <w:tcW w:w="863" w:type="dxa"/>
            <w:vAlign w:val="bottom"/>
          </w:tcPr>
          <w:p w:rsidR="00AE645D" w:rsidRPr="001C179F" w:rsidRDefault="00AE645D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270</w:t>
            </w:r>
          </w:p>
        </w:tc>
        <w:tc>
          <w:tcPr>
            <w:tcW w:w="623" w:type="dxa"/>
            <w:vAlign w:val="bottom"/>
          </w:tcPr>
          <w:p w:rsidR="00AE645D" w:rsidRPr="001C179F" w:rsidRDefault="00AE645D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81</w:t>
            </w:r>
          </w:p>
        </w:tc>
        <w:tc>
          <w:tcPr>
            <w:tcW w:w="663" w:type="dxa"/>
            <w:vAlign w:val="bottom"/>
          </w:tcPr>
          <w:p w:rsidR="00AE645D" w:rsidRPr="001C179F" w:rsidRDefault="00AE645D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893" w:type="dxa"/>
            <w:vAlign w:val="center"/>
          </w:tcPr>
          <w:p w:rsidR="00AE645D" w:rsidRPr="0073373B" w:rsidRDefault="00AE645D" w:rsidP="00B20863">
            <w:pPr>
              <w:contextualSpacing/>
              <w:rPr>
                <w:sz w:val="18"/>
                <w:szCs w:val="18"/>
              </w:rPr>
            </w:pPr>
            <w:r w:rsidRPr="0073373B">
              <w:rPr>
                <w:sz w:val="18"/>
                <w:szCs w:val="18"/>
              </w:rPr>
              <w:t>=</w:t>
            </w:r>
            <w:r>
              <w:rPr>
                <w:sz w:val="18"/>
                <w:szCs w:val="18"/>
              </w:rPr>
              <w:t>Espaços</w:t>
            </w:r>
          </w:p>
        </w:tc>
      </w:tr>
      <w:tr w:rsidR="00AE645D" w:rsidTr="00B20863">
        <w:trPr>
          <w:trHeight w:val="276"/>
        </w:trPr>
        <w:tc>
          <w:tcPr>
            <w:tcW w:w="2760" w:type="dxa"/>
            <w:gridSpan w:val="2"/>
            <w:vAlign w:val="center"/>
          </w:tcPr>
          <w:p w:rsidR="00AE645D" w:rsidRPr="00C014EF" w:rsidRDefault="00AE645D" w:rsidP="00FB4BF6">
            <w:pPr>
              <w:contextualSpacing/>
              <w:jc w:val="right"/>
              <w:rPr>
                <w:sz w:val="18"/>
                <w:szCs w:val="18"/>
              </w:rPr>
            </w:pPr>
            <w:r w:rsidRPr="00C014EF">
              <w:rPr>
                <w:sz w:val="18"/>
                <w:szCs w:val="18"/>
              </w:rPr>
              <w:t>Total</w:t>
            </w:r>
          </w:p>
        </w:tc>
        <w:tc>
          <w:tcPr>
            <w:tcW w:w="623" w:type="dxa"/>
            <w:vAlign w:val="center"/>
          </w:tcPr>
          <w:p w:rsidR="00AE645D" w:rsidRPr="00C014EF" w:rsidRDefault="00AE645D" w:rsidP="00FB4BF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350</w:t>
            </w:r>
          </w:p>
        </w:tc>
        <w:tc>
          <w:tcPr>
            <w:tcW w:w="6556" w:type="dxa"/>
            <w:gridSpan w:val="2"/>
            <w:vAlign w:val="center"/>
          </w:tcPr>
          <w:p w:rsidR="00AE645D" w:rsidRPr="00C014EF" w:rsidRDefault="00AE645D" w:rsidP="00B20863">
            <w:pPr>
              <w:contextualSpacing/>
              <w:rPr>
                <w:sz w:val="18"/>
                <w:szCs w:val="18"/>
              </w:rPr>
            </w:pPr>
          </w:p>
        </w:tc>
      </w:tr>
      <w:tr w:rsidR="00AE645D" w:rsidTr="00B20863">
        <w:trPr>
          <w:trHeight w:val="276"/>
        </w:trPr>
        <w:tc>
          <w:tcPr>
            <w:tcW w:w="9939" w:type="dxa"/>
            <w:gridSpan w:val="5"/>
          </w:tcPr>
          <w:p w:rsidR="00AE645D" w:rsidRPr="0079628A" w:rsidRDefault="00AE645D" w:rsidP="00B20863">
            <w:pPr>
              <w:contextualSpacing/>
              <w:rPr>
                <w:b/>
                <w:sz w:val="20"/>
                <w:szCs w:val="20"/>
                <w:u w:val="single"/>
              </w:rPr>
            </w:pPr>
            <w:proofErr w:type="spellStart"/>
            <w:r>
              <w:rPr>
                <w:b/>
                <w:bCs/>
                <w:sz w:val="20"/>
                <w:szCs w:val="20"/>
                <w:u w:val="single"/>
              </w:rPr>
              <w:t>Trailler</w:t>
            </w:r>
            <w:proofErr w:type="spellEnd"/>
          </w:p>
        </w:tc>
      </w:tr>
      <w:tr w:rsidR="00AE645D" w:rsidTr="00B20863">
        <w:trPr>
          <w:trHeight w:val="276"/>
        </w:trPr>
        <w:tc>
          <w:tcPr>
            <w:tcW w:w="1897" w:type="dxa"/>
          </w:tcPr>
          <w:p w:rsidR="00AE645D" w:rsidRPr="001C179F" w:rsidRDefault="00AE645D" w:rsidP="00B20863">
            <w:pPr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FIC_REGCOD</w:t>
            </w:r>
          </w:p>
        </w:tc>
        <w:tc>
          <w:tcPr>
            <w:tcW w:w="863" w:type="dxa"/>
          </w:tcPr>
          <w:p w:rsidR="00AE645D" w:rsidRPr="001C179F" w:rsidRDefault="00AE645D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</w:tcPr>
          <w:p w:rsidR="00AE645D" w:rsidRPr="001C179F" w:rsidRDefault="00AE645D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63" w:type="dxa"/>
          </w:tcPr>
          <w:p w:rsidR="00AE645D" w:rsidRPr="001C179F" w:rsidRDefault="00AE645D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</w:tcPr>
          <w:p w:rsidR="00AE645D" w:rsidRPr="00C014EF" w:rsidRDefault="00AE645D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=9</w:t>
            </w:r>
          </w:p>
        </w:tc>
      </w:tr>
      <w:tr w:rsidR="00AE645D" w:rsidTr="00B20863">
        <w:trPr>
          <w:trHeight w:val="276"/>
        </w:trPr>
        <w:tc>
          <w:tcPr>
            <w:tcW w:w="1897" w:type="dxa"/>
          </w:tcPr>
          <w:p w:rsidR="00AE645D" w:rsidRPr="001C179F" w:rsidRDefault="00AE645D" w:rsidP="00B20863">
            <w:pPr>
              <w:rPr>
                <w:color w:val="000000"/>
                <w:sz w:val="18"/>
                <w:szCs w:val="18"/>
              </w:rPr>
            </w:pPr>
            <w:r w:rsidRPr="00E01CE9">
              <w:rPr>
                <w:color w:val="000000"/>
                <w:sz w:val="18"/>
                <w:szCs w:val="18"/>
              </w:rPr>
              <w:t>FIC_REGQNT</w:t>
            </w:r>
          </w:p>
        </w:tc>
        <w:tc>
          <w:tcPr>
            <w:tcW w:w="863" w:type="dxa"/>
          </w:tcPr>
          <w:p w:rsidR="00AE645D" w:rsidRPr="001C179F" w:rsidRDefault="00AE645D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623" w:type="dxa"/>
          </w:tcPr>
          <w:p w:rsidR="00AE645D" w:rsidRPr="001C179F" w:rsidRDefault="00AE645D" w:rsidP="00B20863">
            <w:pPr>
              <w:jc w:val="right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63" w:type="dxa"/>
          </w:tcPr>
          <w:p w:rsidR="00AE645D" w:rsidRPr="001C179F" w:rsidRDefault="00AE645D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</w:tcPr>
          <w:p w:rsidR="00AE645D" w:rsidRPr="00C014EF" w:rsidRDefault="00AE645D" w:rsidP="00F037D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=total de registos tipo 1,2,3</w:t>
            </w:r>
          </w:p>
        </w:tc>
      </w:tr>
      <w:tr w:rsidR="00AE645D" w:rsidTr="00B20863">
        <w:trPr>
          <w:trHeight w:val="276"/>
        </w:trPr>
        <w:tc>
          <w:tcPr>
            <w:tcW w:w="1897" w:type="dxa"/>
          </w:tcPr>
          <w:p w:rsidR="00AE645D" w:rsidRPr="001C179F" w:rsidRDefault="00AE645D" w:rsidP="00B20863">
            <w:pPr>
              <w:rPr>
                <w:color w:val="000000"/>
                <w:sz w:val="18"/>
                <w:szCs w:val="18"/>
              </w:rPr>
            </w:pPr>
            <w:r w:rsidRPr="00E01CE9">
              <w:rPr>
                <w:color w:val="000000"/>
                <w:sz w:val="18"/>
                <w:szCs w:val="18"/>
              </w:rPr>
              <w:t>FIC_TOTDEB</w:t>
            </w:r>
          </w:p>
        </w:tc>
        <w:tc>
          <w:tcPr>
            <w:tcW w:w="863" w:type="dxa"/>
          </w:tcPr>
          <w:p w:rsidR="00AE645D" w:rsidRPr="001C179F" w:rsidRDefault="00AE645D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  <w:r w:rsidRPr="001C179F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623" w:type="dxa"/>
          </w:tcPr>
          <w:p w:rsidR="00AE645D" w:rsidRPr="001C179F" w:rsidRDefault="00AE645D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663" w:type="dxa"/>
          </w:tcPr>
          <w:p w:rsidR="00AE645D" w:rsidRPr="001C179F" w:rsidRDefault="00AE645D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</w:tcPr>
          <w:p w:rsidR="00AE645D" w:rsidRPr="00C014EF" w:rsidRDefault="00AE645D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AE645D" w:rsidTr="00B20863">
        <w:trPr>
          <w:trHeight w:val="276"/>
        </w:trPr>
        <w:tc>
          <w:tcPr>
            <w:tcW w:w="1897" w:type="dxa"/>
          </w:tcPr>
          <w:p w:rsidR="00AE645D" w:rsidRPr="001C179F" w:rsidRDefault="00AE645D" w:rsidP="00B20863">
            <w:pPr>
              <w:rPr>
                <w:color w:val="000000"/>
                <w:sz w:val="18"/>
                <w:szCs w:val="18"/>
              </w:rPr>
            </w:pPr>
            <w:r w:rsidRPr="00E01CE9">
              <w:rPr>
                <w:color w:val="000000"/>
                <w:sz w:val="18"/>
                <w:szCs w:val="18"/>
              </w:rPr>
              <w:t>FIC_TOTCRE</w:t>
            </w:r>
          </w:p>
        </w:tc>
        <w:tc>
          <w:tcPr>
            <w:tcW w:w="863" w:type="dxa"/>
          </w:tcPr>
          <w:p w:rsidR="00AE645D" w:rsidRPr="001C179F" w:rsidRDefault="00AE645D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623" w:type="dxa"/>
          </w:tcPr>
          <w:p w:rsidR="00AE645D" w:rsidRPr="001C179F" w:rsidRDefault="00AE645D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663" w:type="dxa"/>
          </w:tcPr>
          <w:p w:rsidR="00AE645D" w:rsidRPr="001C179F" w:rsidRDefault="00AE645D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</w:tcPr>
          <w:p w:rsidR="00AE645D" w:rsidRPr="00C014EF" w:rsidRDefault="00AE645D" w:rsidP="00B20863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=0</w:t>
            </w:r>
          </w:p>
        </w:tc>
      </w:tr>
      <w:tr w:rsidR="00AE645D" w:rsidTr="00F037D6">
        <w:trPr>
          <w:trHeight w:val="276"/>
        </w:trPr>
        <w:tc>
          <w:tcPr>
            <w:tcW w:w="1897" w:type="dxa"/>
          </w:tcPr>
          <w:p w:rsidR="00AE645D" w:rsidRPr="001C179F" w:rsidRDefault="00AE645D" w:rsidP="00F037D6">
            <w:pPr>
              <w:rPr>
                <w:color w:val="000000"/>
                <w:sz w:val="18"/>
                <w:szCs w:val="18"/>
              </w:rPr>
            </w:pPr>
            <w:r w:rsidRPr="00E01CE9">
              <w:rPr>
                <w:color w:val="000000"/>
                <w:sz w:val="18"/>
                <w:szCs w:val="18"/>
              </w:rPr>
              <w:t>FIC_</w:t>
            </w:r>
            <w:r>
              <w:rPr>
                <w:color w:val="000000"/>
                <w:sz w:val="18"/>
                <w:szCs w:val="18"/>
              </w:rPr>
              <w:t>SITTRL</w:t>
            </w:r>
          </w:p>
        </w:tc>
        <w:tc>
          <w:tcPr>
            <w:tcW w:w="863" w:type="dxa"/>
          </w:tcPr>
          <w:p w:rsidR="00AE645D" w:rsidRPr="001C179F" w:rsidRDefault="00AE645D" w:rsidP="00F037D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</w:tcPr>
          <w:p w:rsidR="00AE645D" w:rsidRPr="001C179F" w:rsidRDefault="00AE645D" w:rsidP="00FB4BF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663" w:type="dxa"/>
          </w:tcPr>
          <w:p w:rsidR="00AE645D" w:rsidRPr="001C179F" w:rsidRDefault="00AE645D" w:rsidP="00F037D6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893" w:type="dxa"/>
          </w:tcPr>
          <w:p w:rsidR="00AE645D" w:rsidRDefault="00AE645D" w:rsidP="00AE645D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Dados informativos, mesmo em caso de erro o ficheiro original foi aceite.</w:t>
            </w:r>
          </w:p>
          <w:p w:rsidR="00AE645D" w:rsidRDefault="00AE645D" w:rsidP="00AE645D">
            <w:pPr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0 - OK</w:t>
            </w:r>
          </w:p>
          <w:p w:rsidR="00AE645D" w:rsidRDefault="00AE645D" w:rsidP="00AE645D">
            <w:pPr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1 - Trailer errado</w:t>
            </w:r>
          </w:p>
          <w:p w:rsidR="00AE645D" w:rsidRDefault="00AE645D" w:rsidP="00AE645D">
            <w:pPr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2 - Trailer inexistente</w:t>
            </w:r>
          </w:p>
          <w:p w:rsidR="00AE645D" w:rsidRDefault="00AE645D" w:rsidP="00AE645D">
            <w:pPr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3 - +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>de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 xml:space="preserve"> x registos de detalhe por</w:t>
            </w:r>
          </w:p>
          <w:p w:rsidR="00AE645D" w:rsidRDefault="00AE645D" w:rsidP="00AE645D">
            <w:pPr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ficheiro</w:t>
            </w:r>
            <w:proofErr w:type="gramEnd"/>
          </w:p>
          <w:p w:rsidR="00AE645D" w:rsidRDefault="00AE645D" w:rsidP="00AE645D">
            <w:pPr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4 - Outros erros</w:t>
            </w:r>
          </w:p>
          <w:p w:rsidR="00AE645D" w:rsidRPr="00C014EF" w:rsidRDefault="00AE645D" w:rsidP="00AE645D">
            <w:pPr>
              <w:contextualSpacing/>
              <w:rPr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9 - NOK</w:t>
            </w:r>
          </w:p>
        </w:tc>
      </w:tr>
      <w:tr w:rsidR="00AE645D" w:rsidRPr="00773F7E" w:rsidTr="00B20863">
        <w:trPr>
          <w:trHeight w:val="276"/>
        </w:trPr>
        <w:tc>
          <w:tcPr>
            <w:tcW w:w="1897" w:type="dxa"/>
            <w:vAlign w:val="bottom"/>
          </w:tcPr>
          <w:p w:rsidR="00AE645D" w:rsidRPr="001C179F" w:rsidRDefault="00AE645D" w:rsidP="00B20863">
            <w:pPr>
              <w:rPr>
                <w:color w:val="000000"/>
                <w:sz w:val="18"/>
                <w:szCs w:val="18"/>
              </w:rPr>
            </w:pPr>
            <w:proofErr w:type="spellStart"/>
            <w:r w:rsidRPr="001C179F">
              <w:rPr>
                <w:color w:val="000000"/>
                <w:sz w:val="18"/>
                <w:szCs w:val="18"/>
              </w:rPr>
              <w:lastRenderedPageBreak/>
              <w:t>Filler</w:t>
            </w:r>
            <w:proofErr w:type="spellEnd"/>
          </w:p>
        </w:tc>
        <w:tc>
          <w:tcPr>
            <w:tcW w:w="863" w:type="dxa"/>
            <w:vAlign w:val="bottom"/>
          </w:tcPr>
          <w:p w:rsidR="00AE645D" w:rsidRPr="001C179F" w:rsidRDefault="00AE645D" w:rsidP="00B20863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308</w:t>
            </w:r>
          </w:p>
        </w:tc>
        <w:tc>
          <w:tcPr>
            <w:tcW w:w="623" w:type="dxa"/>
            <w:vAlign w:val="bottom"/>
          </w:tcPr>
          <w:p w:rsidR="00AE645D" w:rsidRPr="001C179F" w:rsidRDefault="00AE645D" w:rsidP="00F037D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663" w:type="dxa"/>
            <w:vAlign w:val="bottom"/>
          </w:tcPr>
          <w:p w:rsidR="00AE645D" w:rsidRPr="001C179F" w:rsidRDefault="00AE645D" w:rsidP="00B20863">
            <w:pPr>
              <w:jc w:val="center"/>
              <w:rPr>
                <w:color w:val="000000"/>
                <w:sz w:val="18"/>
                <w:szCs w:val="18"/>
              </w:rPr>
            </w:pPr>
            <w:r w:rsidRPr="001C179F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893" w:type="dxa"/>
            <w:vAlign w:val="center"/>
          </w:tcPr>
          <w:p w:rsidR="00AE645D" w:rsidRPr="00773F7E" w:rsidRDefault="00AE645D" w:rsidP="00B20863">
            <w:pPr>
              <w:contextualSpacing/>
              <w:rPr>
                <w:sz w:val="18"/>
                <w:szCs w:val="18"/>
                <w:lang w:val="en-US"/>
              </w:rPr>
            </w:pPr>
            <w:r w:rsidRPr="00773F7E">
              <w:rPr>
                <w:sz w:val="18"/>
                <w:szCs w:val="18"/>
                <w:lang w:val="en-US"/>
              </w:rPr>
              <w:t>=</w:t>
            </w:r>
            <w:proofErr w:type="spellStart"/>
            <w:r>
              <w:rPr>
                <w:sz w:val="18"/>
                <w:szCs w:val="18"/>
                <w:lang w:val="en-US"/>
              </w:rPr>
              <w:t>Espaços</w:t>
            </w:r>
            <w:proofErr w:type="spellEnd"/>
          </w:p>
        </w:tc>
      </w:tr>
      <w:tr w:rsidR="00AE645D" w:rsidTr="00B20863">
        <w:trPr>
          <w:trHeight w:val="276"/>
        </w:trPr>
        <w:tc>
          <w:tcPr>
            <w:tcW w:w="2760" w:type="dxa"/>
            <w:gridSpan w:val="2"/>
            <w:vAlign w:val="center"/>
          </w:tcPr>
          <w:p w:rsidR="00AE645D" w:rsidRPr="00C014EF" w:rsidRDefault="00AE645D" w:rsidP="00FB4BF6">
            <w:pPr>
              <w:contextualSpacing/>
              <w:jc w:val="right"/>
              <w:rPr>
                <w:sz w:val="18"/>
                <w:szCs w:val="18"/>
              </w:rPr>
            </w:pPr>
            <w:r w:rsidRPr="00C014EF">
              <w:rPr>
                <w:sz w:val="18"/>
                <w:szCs w:val="18"/>
              </w:rPr>
              <w:t>Total</w:t>
            </w:r>
          </w:p>
        </w:tc>
        <w:tc>
          <w:tcPr>
            <w:tcW w:w="623" w:type="dxa"/>
            <w:vAlign w:val="center"/>
          </w:tcPr>
          <w:p w:rsidR="00AE645D" w:rsidRPr="00C014EF" w:rsidRDefault="00AE645D" w:rsidP="00FB4BF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350</w:t>
            </w:r>
          </w:p>
        </w:tc>
        <w:tc>
          <w:tcPr>
            <w:tcW w:w="6556" w:type="dxa"/>
            <w:gridSpan w:val="2"/>
            <w:vAlign w:val="center"/>
          </w:tcPr>
          <w:p w:rsidR="00AE645D" w:rsidRPr="00C014EF" w:rsidRDefault="00AE645D" w:rsidP="00B20863">
            <w:pPr>
              <w:contextualSpacing/>
              <w:rPr>
                <w:sz w:val="18"/>
                <w:szCs w:val="18"/>
              </w:rPr>
            </w:pPr>
          </w:p>
        </w:tc>
      </w:tr>
    </w:tbl>
    <w:p w:rsidR="004371AA" w:rsidRDefault="004371AA" w:rsidP="004371AA">
      <w:pPr>
        <w:pStyle w:val="Heading1"/>
        <w:numPr>
          <w:ilvl w:val="0"/>
          <w:numId w:val="14"/>
        </w:numPr>
        <w:jc w:val="both"/>
        <w:rPr>
          <w:rFonts w:ascii="Helvetica-BoldOblique" w:hAnsi="Helvetica-BoldOblique" w:cs="Helvetica-BoldOblique"/>
          <w:b w:val="0"/>
          <w:bCs w:val="0"/>
          <w:i/>
          <w:iCs/>
          <w:sz w:val="23"/>
          <w:szCs w:val="23"/>
        </w:rPr>
      </w:pPr>
      <w:r>
        <w:rPr>
          <w:rFonts w:ascii="Helvetica-BoldOblique" w:hAnsi="Helvetica-BoldOblique" w:cs="Helvetica-BoldOblique"/>
          <w:b w:val="0"/>
          <w:bCs w:val="0"/>
          <w:i/>
          <w:iCs/>
          <w:sz w:val="23"/>
          <w:szCs w:val="23"/>
        </w:rPr>
        <w:t>Ficheiro RPER – Ficheiro Resultado Processamento Emissor</w:t>
      </w:r>
    </w:p>
    <w:p w:rsidR="004371AA" w:rsidRDefault="004371AA" w:rsidP="004371AA">
      <w:pPr>
        <w:autoSpaceDE w:val="0"/>
        <w:autoSpaceDN w:val="0"/>
        <w:adjustRightInd w:val="0"/>
        <w:jc w:val="both"/>
        <w:rPr>
          <w:color w:val="000000"/>
        </w:rPr>
      </w:pPr>
    </w:p>
    <w:p w:rsidR="004371AA" w:rsidRPr="00706CE1" w:rsidRDefault="004371AA" w:rsidP="004371AA">
      <w:pPr>
        <w:autoSpaceDE w:val="0"/>
        <w:autoSpaceDN w:val="0"/>
        <w:adjustRightInd w:val="0"/>
        <w:jc w:val="both"/>
        <w:rPr>
          <w:color w:val="000000"/>
        </w:rPr>
      </w:pPr>
      <w:r w:rsidRPr="00706CE1">
        <w:rPr>
          <w:color w:val="000000"/>
        </w:rPr>
        <w:t xml:space="preserve">O formato do registo é fixo, com o comprimento de </w:t>
      </w:r>
      <w:r>
        <w:rPr>
          <w:color w:val="000000"/>
        </w:rPr>
        <w:t>160</w:t>
      </w:r>
      <w:r w:rsidRPr="00706CE1">
        <w:rPr>
          <w:color w:val="000000"/>
        </w:rPr>
        <w:t xml:space="preserve"> bytes.</w:t>
      </w:r>
    </w:p>
    <w:p w:rsidR="004371AA" w:rsidRDefault="004371AA" w:rsidP="004371AA">
      <w:pPr>
        <w:autoSpaceDE w:val="0"/>
        <w:autoSpaceDN w:val="0"/>
        <w:adjustRightInd w:val="0"/>
        <w:jc w:val="both"/>
        <w:rPr>
          <w:color w:val="000000"/>
        </w:rPr>
      </w:pPr>
    </w:p>
    <w:p w:rsidR="004371AA" w:rsidRPr="00706CE1" w:rsidRDefault="004371AA" w:rsidP="004371AA">
      <w:pPr>
        <w:autoSpaceDE w:val="0"/>
        <w:autoSpaceDN w:val="0"/>
        <w:adjustRightInd w:val="0"/>
        <w:jc w:val="both"/>
        <w:rPr>
          <w:color w:val="000000"/>
        </w:rPr>
      </w:pPr>
      <w:r w:rsidRPr="00706CE1">
        <w:rPr>
          <w:color w:val="000000"/>
        </w:rPr>
        <w:t>Tipos de registo:</w:t>
      </w:r>
    </w:p>
    <w:p w:rsidR="004371AA" w:rsidRPr="00706CE1" w:rsidRDefault="004371AA" w:rsidP="004371AA">
      <w:pPr>
        <w:pStyle w:val="ListParagraph"/>
        <w:numPr>
          <w:ilvl w:val="0"/>
          <w:numId w:val="15"/>
        </w:numPr>
        <w:autoSpaceDE w:val="0"/>
        <w:autoSpaceDN w:val="0"/>
        <w:adjustRightInd w:val="0"/>
        <w:jc w:val="both"/>
        <w:rPr>
          <w:color w:val="000000"/>
        </w:rPr>
      </w:pPr>
      <w:r w:rsidRPr="00706CE1">
        <w:rPr>
          <w:color w:val="000000"/>
        </w:rPr>
        <w:t xml:space="preserve">O registo de </w:t>
      </w:r>
      <w:proofErr w:type="spellStart"/>
      <w:r w:rsidRPr="00706CE1">
        <w:rPr>
          <w:i/>
          <w:iCs/>
          <w:color w:val="000000"/>
        </w:rPr>
        <w:t>Header</w:t>
      </w:r>
      <w:proofErr w:type="spellEnd"/>
      <w:r w:rsidRPr="00706CE1">
        <w:rPr>
          <w:i/>
          <w:iCs/>
          <w:color w:val="000000"/>
        </w:rPr>
        <w:t xml:space="preserve"> </w:t>
      </w:r>
      <w:r w:rsidRPr="00706CE1">
        <w:rPr>
          <w:color w:val="000000"/>
        </w:rPr>
        <w:t xml:space="preserve">do ficheiro " </w:t>
      </w:r>
      <w:r>
        <w:rPr>
          <w:color w:val="000000"/>
        </w:rPr>
        <w:t>TIPO_REG</w:t>
      </w:r>
      <w:r w:rsidRPr="00706CE1">
        <w:rPr>
          <w:color w:val="000000"/>
        </w:rPr>
        <w:t xml:space="preserve"> =</w:t>
      </w:r>
      <w:r>
        <w:rPr>
          <w:color w:val="000000"/>
        </w:rPr>
        <w:t>1</w:t>
      </w:r>
      <w:r w:rsidRPr="00706CE1">
        <w:rPr>
          <w:color w:val="000000"/>
        </w:rPr>
        <w:t>";</w:t>
      </w:r>
    </w:p>
    <w:p w:rsidR="004371AA" w:rsidRPr="00706CE1" w:rsidRDefault="004371AA" w:rsidP="004371AA">
      <w:pPr>
        <w:pStyle w:val="ListParagraph"/>
        <w:numPr>
          <w:ilvl w:val="0"/>
          <w:numId w:val="15"/>
        </w:numPr>
        <w:autoSpaceDE w:val="0"/>
        <w:autoSpaceDN w:val="0"/>
        <w:adjustRightInd w:val="0"/>
        <w:jc w:val="both"/>
        <w:rPr>
          <w:color w:val="000000"/>
        </w:rPr>
      </w:pPr>
      <w:r w:rsidRPr="00706CE1">
        <w:rPr>
          <w:color w:val="000000"/>
        </w:rPr>
        <w:t xml:space="preserve">O registo de Detalhe " </w:t>
      </w:r>
      <w:r>
        <w:rPr>
          <w:color w:val="000000"/>
        </w:rPr>
        <w:t>TIPO_REG</w:t>
      </w:r>
      <w:r w:rsidRPr="00706CE1">
        <w:rPr>
          <w:color w:val="000000"/>
        </w:rPr>
        <w:t xml:space="preserve"> =</w:t>
      </w:r>
      <w:r>
        <w:rPr>
          <w:color w:val="000000"/>
        </w:rPr>
        <w:t>2</w:t>
      </w:r>
      <w:r w:rsidRPr="00706CE1">
        <w:rPr>
          <w:color w:val="000000"/>
        </w:rPr>
        <w:t xml:space="preserve">" – </w:t>
      </w:r>
      <w:r>
        <w:rPr>
          <w:color w:val="000000"/>
        </w:rPr>
        <w:t>Resultado do processamento</w:t>
      </w:r>
      <w:r w:rsidRPr="00706CE1">
        <w:rPr>
          <w:color w:val="000000"/>
        </w:rPr>
        <w:t>;</w:t>
      </w:r>
    </w:p>
    <w:p w:rsidR="004371AA" w:rsidRPr="00706CE1" w:rsidRDefault="004371AA" w:rsidP="004371AA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both"/>
        <w:rPr>
          <w:color w:val="000000"/>
        </w:rPr>
      </w:pPr>
      <w:r w:rsidRPr="00706CE1">
        <w:rPr>
          <w:color w:val="000000"/>
        </w:rPr>
        <w:t xml:space="preserve">O registo de </w:t>
      </w:r>
      <w:r w:rsidRPr="00706CE1">
        <w:rPr>
          <w:i/>
          <w:iCs/>
          <w:color w:val="000000"/>
        </w:rPr>
        <w:t xml:space="preserve">Trailer </w:t>
      </w:r>
      <w:r w:rsidRPr="00706CE1">
        <w:rPr>
          <w:color w:val="000000"/>
        </w:rPr>
        <w:t xml:space="preserve">" </w:t>
      </w:r>
      <w:r>
        <w:rPr>
          <w:color w:val="000000"/>
        </w:rPr>
        <w:t>TIPO_REG</w:t>
      </w:r>
      <w:r w:rsidRPr="00706CE1">
        <w:rPr>
          <w:color w:val="000000"/>
        </w:rPr>
        <w:t xml:space="preserve"> =9".</w:t>
      </w:r>
    </w:p>
    <w:p w:rsidR="004371AA" w:rsidRDefault="004371AA" w:rsidP="004371AA">
      <w:pPr>
        <w:jc w:val="both"/>
      </w:pPr>
    </w:p>
    <w:tbl>
      <w:tblPr>
        <w:tblStyle w:val="TableGrid"/>
        <w:tblW w:w="9939" w:type="dxa"/>
        <w:tblLook w:val="04A0" w:firstRow="1" w:lastRow="0" w:firstColumn="1" w:lastColumn="0" w:noHBand="0" w:noVBand="1"/>
      </w:tblPr>
      <w:tblGrid>
        <w:gridCol w:w="1897"/>
        <w:gridCol w:w="863"/>
        <w:gridCol w:w="623"/>
        <w:gridCol w:w="663"/>
        <w:gridCol w:w="5893"/>
      </w:tblGrid>
      <w:tr w:rsidR="004371AA" w:rsidTr="00FB4BF6">
        <w:trPr>
          <w:trHeight w:val="276"/>
        </w:trPr>
        <w:tc>
          <w:tcPr>
            <w:tcW w:w="1897" w:type="dxa"/>
            <w:shd w:val="clear" w:color="auto" w:fill="8DB3E2" w:themeFill="text2" w:themeFillTint="66"/>
          </w:tcPr>
          <w:p w:rsidR="004371AA" w:rsidRDefault="004371AA" w:rsidP="00FB4BF6">
            <w:pPr>
              <w:jc w:val="both"/>
            </w:pPr>
            <w:r>
              <w:t>Campo</w:t>
            </w:r>
          </w:p>
        </w:tc>
        <w:tc>
          <w:tcPr>
            <w:tcW w:w="863" w:type="dxa"/>
            <w:shd w:val="clear" w:color="auto" w:fill="8DB3E2" w:themeFill="text2" w:themeFillTint="66"/>
          </w:tcPr>
          <w:p w:rsidR="004371AA" w:rsidRDefault="004371AA" w:rsidP="00FB4BF6">
            <w:pPr>
              <w:jc w:val="both"/>
            </w:pPr>
            <w:proofErr w:type="spellStart"/>
            <w:r>
              <w:t>Comp</w:t>
            </w:r>
            <w:proofErr w:type="spellEnd"/>
            <w:r>
              <w:t>.</w:t>
            </w:r>
          </w:p>
        </w:tc>
        <w:tc>
          <w:tcPr>
            <w:tcW w:w="623" w:type="dxa"/>
            <w:shd w:val="clear" w:color="auto" w:fill="8DB3E2" w:themeFill="text2" w:themeFillTint="66"/>
          </w:tcPr>
          <w:p w:rsidR="004371AA" w:rsidRDefault="004371AA" w:rsidP="00FB4BF6">
            <w:pPr>
              <w:jc w:val="both"/>
            </w:pPr>
            <w:proofErr w:type="spellStart"/>
            <w:r>
              <w:t>Pos</w:t>
            </w:r>
            <w:proofErr w:type="spellEnd"/>
            <w:r>
              <w:t>.</w:t>
            </w:r>
          </w:p>
        </w:tc>
        <w:tc>
          <w:tcPr>
            <w:tcW w:w="663" w:type="dxa"/>
            <w:shd w:val="clear" w:color="auto" w:fill="8DB3E2" w:themeFill="text2" w:themeFillTint="66"/>
          </w:tcPr>
          <w:p w:rsidR="004371AA" w:rsidRDefault="004371AA" w:rsidP="00FB4BF6">
            <w:pPr>
              <w:jc w:val="both"/>
            </w:pPr>
            <w:proofErr w:type="spellStart"/>
            <w:r>
              <w:t>Rep</w:t>
            </w:r>
            <w:proofErr w:type="spellEnd"/>
            <w:r>
              <w:t>.</w:t>
            </w:r>
          </w:p>
        </w:tc>
        <w:tc>
          <w:tcPr>
            <w:tcW w:w="5893" w:type="dxa"/>
            <w:shd w:val="clear" w:color="auto" w:fill="8DB3E2" w:themeFill="text2" w:themeFillTint="66"/>
          </w:tcPr>
          <w:p w:rsidR="004371AA" w:rsidRDefault="004371AA" w:rsidP="00FB4BF6">
            <w:pPr>
              <w:jc w:val="both"/>
            </w:pPr>
            <w:r>
              <w:t>Observações</w:t>
            </w:r>
          </w:p>
        </w:tc>
      </w:tr>
      <w:tr w:rsidR="004371AA" w:rsidTr="00FB4BF6">
        <w:trPr>
          <w:trHeight w:val="276"/>
        </w:trPr>
        <w:tc>
          <w:tcPr>
            <w:tcW w:w="9939" w:type="dxa"/>
            <w:gridSpan w:val="5"/>
            <w:vAlign w:val="center"/>
          </w:tcPr>
          <w:p w:rsidR="004371AA" w:rsidRPr="00466550" w:rsidRDefault="004371AA" w:rsidP="00FB4BF6">
            <w:pPr>
              <w:contextualSpacing/>
              <w:rPr>
                <w:b/>
                <w:sz w:val="20"/>
                <w:szCs w:val="20"/>
                <w:u w:val="single"/>
              </w:rPr>
            </w:pPr>
            <w:proofErr w:type="spellStart"/>
            <w:r w:rsidRPr="00466550">
              <w:rPr>
                <w:b/>
                <w:sz w:val="20"/>
                <w:szCs w:val="20"/>
                <w:u w:val="single"/>
              </w:rPr>
              <w:t>Header</w:t>
            </w:r>
            <w:proofErr w:type="spellEnd"/>
            <w:r w:rsidR="00F63ABC">
              <w:rPr>
                <w:b/>
                <w:sz w:val="20"/>
                <w:szCs w:val="20"/>
                <w:u w:val="single"/>
              </w:rPr>
              <w:t xml:space="preserve"> e </w:t>
            </w:r>
            <w:proofErr w:type="spellStart"/>
            <w:r w:rsidR="00F63ABC">
              <w:rPr>
                <w:b/>
                <w:sz w:val="20"/>
                <w:szCs w:val="20"/>
                <w:u w:val="single"/>
              </w:rPr>
              <w:t>Trailler</w:t>
            </w:r>
            <w:proofErr w:type="spellEnd"/>
          </w:p>
        </w:tc>
      </w:tr>
      <w:tr w:rsidR="004371AA" w:rsidTr="00FB4BF6">
        <w:trPr>
          <w:trHeight w:val="276"/>
        </w:trPr>
        <w:tc>
          <w:tcPr>
            <w:tcW w:w="1897" w:type="dxa"/>
            <w:vAlign w:val="center"/>
          </w:tcPr>
          <w:p w:rsidR="004371AA" w:rsidRPr="00C014EF" w:rsidRDefault="004371AA" w:rsidP="00FB4BF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TIPO_REG</w:t>
            </w:r>
          </w:p>
        </w:tc>
        <w:tc>
          <w:tcPr>
            <w:tcW w:w="863" w:type="dxa"/>
            <w:vAlign w:val="center"/>
          </w:tcPr>
          <w:p w:rsidR="004371AA" w:rsidRPr="00C014EF" w:rsidRDefault="004371AA" w:rsidP="00FB4BF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center"/>
          </w:tcPr>
          <w:p w:rsidR="004371AA" w:rsidRPr="00C014EF" w:rsidRDefault="004371AA" w:rsidP="00FB4BF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63" w:type="dxa"/>
            <w:vAlign w:val="center"/>
          </w:tcPr>
          <w:p w:rsidR="004371AA" w:rsidRPr="00C014EF" w:rsidRDefault="004371AA" w:rsidP="00FB4BF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4371AA" w:rsidRPr="00C014EF" w:rsidRDefault="004371AA" w:rsidP="00FB4BF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r w:rsidR="00EF6A49">
              <w:rPr>
                <w:sz w:val="18"/>
                <w:szCs w:val="18"/>
              </w:rPr>
              <w:t>1</w:t>
            </w:r>
            <w:r w:rsidR="00F63ABC">
              <w:rPr>
                <w:sz w:val="18"/>
                <w:szCs w:val="18"/>
              </w:rPr>
              <w:t xml:space="preserve"> </w:t>
            </w:r>
            <w:proofErr w:type="gramStart"/>
            <w:r w:rsidR="00F63ABC">
              <w:rPr>
                <w:sz w:val="18"/>
                <w:szCs w:val="18"/>
              </w:rPr>
              <w:t>ou</w:t>
            </w:r>
            <w:proofErr w:type="gramEnd"/>
            <w:r w:rsidR="00F63ABC">
              <w:rPr>
                <w:sz w:val="18"/>
                <w:szCs w:val="18"/>
              </w:rPr>
              <w:t xml:space="preserve"> 9</w:t>
            </w:r>
          </w:p>
        </w:tc>
      </w:tr>
      <w:tr w:rsidR="004371AA" w:rsidTr="00FB4BF6">
        <w:trPr>
          <w:trHeight w:val="276"/>
        </w:trPr>
        <w:tc>
          <w:tcPr>
            <w:tcW w:w="1897" w:type="dxa"/>
            <w:vAlign w:val="center"/>
          </w:tcPr>
          <w:p w:rsidR="004371AA" w:rsidRPr="00C014EF" w:rsidRDefault="004371AA" w:rsidP="00FB4BF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NOME_FICH</w:t>
            </w:r>
          </w:p>
        </w:tc>
        <w:tc>
          <w:tcPr>
            <w:tcW w:w="863" w:type="dxa"/>
            <w:vAlign w:val="center"/>
          </w:tcPr>
          <w:p w:rsidR="004371AA" w:rsidRPr="00C014EF" w:rsidRDefault="004371AA" w:rsidP="004371AA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623" w:type="dxa"/>
            <w:vAlign w:val="center"/>
          </w:tcPr>
          <w:p w:rsidR="004371AA" w:rsidRPr="00C014EF" w:rsidRDefault="004371AA" w:rsidP="00FB4BF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663" w:type="dxa"/>
            <w:vAlign w:val="center"/>
          </w:tcPr>
          <w:p w:rsidR="004371AA" w:rsidRPr="00C014EF" w:rsidRDefault="004371AA" w:rsidP="00FB4BF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</w:t>
            </w:r>
          </w:p>
        </w:tc>
        <w:tc>
          <w:tcPr>
            <w:tcW w:w="5893" w:type="dxa"/>
            <w:vAlign w:val="center"/>
          </w:tcPr>
          <w:p w:rsidR="004371AA" w:rsidRPr="00C014EF" w:rsidRDefault="004371AA" w:rsidP="00EF6A49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=’</w:t>
            </w:r>
            <w:r w:rsidR="00EF6A49">
              <w:rPr>
                <w:sz w:val="18"/>
                <w:szCs w:val="18"/>
              </w:rPr>
              <w:t>RPER</w:t>
            </w:r>
            <w:r>
              <w:rPr>
                <w:sz w:val="18"/>
                <w:szCs w:val="18"/>
              </w:rPr>
              <w:t>’</w:t>
            </w:r>
          </w:p>
        </w:tc>
      </w:tr>
      <w:tr w:rsidR="004371AA" w:rsidTr="00FB4BF6">
        <w:trPr>
          <w:trHeight w:val="276"/>
        </w:trPr>
        <w:tc>
          <w:tcPr>
            <w:tcW w:w="1897" w:type="dxa"/>
            <w:vAlign w:val="center"/>
          </w:tcPr>
          <w:p w:rsidR="004371AA" w:rsidRPr="00C014EF" w:rsidRDefault="004371AA" w:rsidP="00FB4BF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VERSAO_FICH</w:t>
            </w:r>
          </w:p>
        </w:tc>
        <w:tc>
          <w:tcPr>
            <w:tcW w:w="863" w:type="dxa"/>
            <w:vAlign w:val="center"/>
          </w:tcPr>
          <w:p w:rsidR="004371AA" w:rsidRPr="00C014EF" w:rsidRDefault="004371AA" w:rsidP="004371AA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center"/>
          </w:tcPr>
          <w:p w:rsidR="004371AA" w:rsidRPr="00C014EF" w:rsidRDefault="00EF6A49" w:rsidP="00FB4BF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663" w:type="dxa"/>
            <w:vAlign w:val="center"/>
          </w:tcPr>
          <w:p w:rsidR="004371AA" w:rsidRPr="00C014EF" w:rsidRDefault="00EF6A49" w:rsidP="00EF6A49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4371AA" w:rsidRPr="00C014EF" w:rsidRDefault="004371AA" w:rsidP="00EF6A49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r w:rsidR="00EF6A49">
              <w:rPr>
                <w:sz w:val="18"/>
                <w:szCs w:val="18"/>
              </w:rPr>
              <w:t>01</w:t>
            </w:r>
          </w:p>
        </w:tc>
      </w:tr>
      <w:tr w:rsidR="00EF6A49" w:rsidTr="00FB4BF6">
        <w:trPr>
          <w:trHeight w:val="276"/>
        </w:trPr>
        <w:tc>
          <w:tcPr>
            <w:tcW w:w="1897" w:type="dxa"/>
            <w:vAlign w:val="center"/>
          </w:tcPr>
          <w:p w:rsidR="00EF6A49" w:rsidRPr="00C014EF" w:rsidRDefault="00EF6A49" w:rsidP="00FB4BF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ID_FICH</w:t>
            </w:r>
          </w:p>
        </w:tc>
        <w:tc>
          <w:tcPr>
            <w:tcW w:w="863" w:type="dxa"/>
            <w:vAlign w:val="center"/>
          </w:tcPr>
          <w:p w:rsidR="00EF6A49" w:rsidRPr="00C014EF" w:rsidRDefault="00EF6A49" w:rsidP="004371AA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623" w:type="dxa"/>
            <w:vAlign w:val="center"/>
          </w:tcPr>
          <w:p w:rsidR="00EF6A49" w:rsidRPr="00C014EF" w:rsidRDefault="00EF6A49" w:rsidP="00FB4BF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663" w:type="dxa"/>
            <w:vAlign w:val="center"/>
          </w:tcPr>
          <w:p w:rsidR="00EF6A49" w:rsidRPr="00C014EF" w:rsidRDefault="00EF6A49" w:rsidP="00FB4BF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EF6A49" w:rsidRPr="00C014EF" w:rsidRDefault="00EF6A49" w:rsidP="00FB4BF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=AAAAMMDDSSS</w:t>
            </w:r>
          </w:p>
        </w:tc>
      </w:tr>
      <w:tr w:rsidR="004371AA" w:rsidTr="00FB4BF6">
        <w:trPr>
          <w:trHeight w:val="276"/>
        </w:trPr>
        <w:tc>
          <w:tcPr>
            <w:tcW w:w="1897" w:type="dxa"/>
            <w:vAlign w:val="center"/>
          </w:tcPr>
          <w:p w:rsidR="004371AA" w:rsidRPr="00C014EF" w:rsidRDefault="004371AA" w:rsidP="00FB4BF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COD_EMI</w:t>
            </w:r>
          </w:p>
        </w:tc>
        <w:tc>
          <w:tcPr>
            <w:tcW w:w="863" w:type="dxa"/>
            <w:vAlign w:val="center"/>
          </w:tcPr>
          <w:p w:rsidR="004371AA" w:rsidRPr="00C014EF" w:rsidRDefault="004371AA" w:rsidP="004371AA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623" w:type="dxa"/>
            <w:vAlign w:val="center"/>
          </w:tcPr>
          <w:p w:rsidR="004371AA" w:rsidRPr="00C014EF" w:rsidRDefault="00EF6A49" w:rsidP="00FB4BF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 w:rsidR="004371AA">
              <w:rPr>
                <w:sz w:val="18"/>
                <w:szCs w:val="18"/>
              </w:rPr>
              <w:t>9</w:t>
            </w:r>
          </w:p>
        </w:tc>
        <w:tc>
          <w:tcPr>
            <w:tcW w:w="663" w:type="dxa"/>
            <w:vAlign w:val="center"/>
          </w:tcPr>
          <w:p w:rsidR="004371AA" w:rsidRPr="00C014EF" w:rsidRDefault="004371AA" w:rsidP="00FB4BF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4371AA" w:rsidRPr="00C014EF" w:rsidRDefault="004371AA" w:rsidP="00FB4BF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r w:rsidR="00EF6A49">
              <w:rPr>
                <w:sz w:val="18"/>
                <w:szCs w:val="18"/>
              </w:rPr>
              <w:t>?</w:t>
            </w:r>
          </w:p>
        </w:tc>
      </w:tr>
      <w:tr w:rsidR="004371AA" w:rsidTr="00FB4BF6">
        <w:trPr>
          <w:trHeight w:val="276"/>
        </w:trPr>
        <w:tc>
          <w:tcPr>
            <w:tcW w:w="1897" w:type="dxa"/>
            <w:vAlign w:val="center"/>
          </w:tcPr>
          <w:p w:rsidR="004371AA" w:rsidRPr="00C014EF" w:rsidRDefault="004371AA" w:rsidP="00FB4BF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NR_REGISTOS</w:t>
            </w:r>
          </w:p>
        </w:tc>
        <w:tc>
          <w:tcPr>
            <w:tcW w:w="863" w:type="dxa"/>
            <w:vAlign w:val="center"/>
          </w:tcPr>
          <w:p w:rsidR="004371AA" w:rsidRPr="00C014EF" w:rsidRDefault="004371AA" w:rsidP="00FB4BF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623" w:type="dxa"/>
            <w:vAlign w:val="center"/>
          </w:tcPr>
          <w:p w:rsidR="004371AA" w:rsidRPr="00C014EF" w:rsidRDefault="00EF6A49" w:rsidP="00FB4BF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</w:t>
            </w:r>
          </w:p>
        </w:tc>
        <w:tc>
          <w:tcPr>
            <w:tcW w:w="663" w:type="dxa"/>
            <w:vAlign w:val="center"/>
          </w:tcPr>
          <w:p w:rsidR="004371AA" w:rsidRPr="00C014EF" w:rsidRDefault="004371AA" w:rsidP="00FB4BF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4371AA" w:rsidRPr="00C014EF" w:rsidRDefault="004371AA" w:rsidP="00FB4BF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r w:rsidR="00EF6A49">
              <w:rPr>
                <w:sz w:val="18"/>
                <w:szCs w:val="18"/>
              </w:rPr>
              <w:t>Numero de registos detalhe</w:t>
            </w:r>
          </w:p>
        </w:tc>
      </w:tr>
      <w:tr w:rsidR="004371AA" w:rsidTr="00FB4BF6">
        <w:trPr>
          <w:trHeight w:val="276"/>
        </w:trPr>
        <w:tc>
          <w:tcPr>
            <w:tcW w:w="1897" w:type="dxa"/>
            <w:vAlign w:val="center"/>
          </w:tcPr>
          <w:p w:rsidR="004371AA" w:rsidRPr="00C014EF" w:rsidRDefault="004371AA" w:rsidP="00FB4BF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NOME_FICH_ORI</w:t>
            </w:r>
          </w:p>
        </w:tc>
        <w:tc>
          <w:tcPr>
            <w:tcW w:w="863" w:type="dxa"/>
            <w:vAlign w:val="center"/>
          </w:tcPr>
          <w:p w:rsidR="004371AA" w:rsidRPr="00C014EF" w:rsidRDefault="00EF6A49" w:rsidP="00FB4BF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623" w:type="dxa"/>
            <w:vAlign w:val="center"/>
          </w:tcPr>
          <w:p w:rsidR="004371AA" w:rsidRPr="00C014EF" w:rsidRDefault="00EF6A49" w:rsidP="00EF6A49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</w:t>
            </w:r>
          </w:p>
        </w:tc>
        <w:tc>
          <w:tcPr>
            <w:tcW w:w="663" w:type="dxa"/>
            <w:vAlign w:val="center"/>
          </w:tcPr>
          <w:p w:rsidR="004371AA" w:rsidRPr="00C014EF" w:rsidRDefault="00EF6A49" w:rsidP="00EF6A49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</w:t>
            </w:r>
          </w:p>
        </w:tc>
        <w:tc>
          <w:tcPr>
            <w:tcW w:w="5893" w:type="dxa"/>
            <w:vAlign w:val="center"/>
          </w:tcPr>
          <w:p w:rsidR="004371AA" w:rsidRPr="00C014EF" w:rsidRDefault="004371AA" w:rsidP="00EF6A49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r w:rsidR="00EF6A49">
              <w:rPr>
                <w:sz w:val="18"/>
                <w:szCs w:val="18"/>
              </w:rPr>
              <w:t xml:space="preserve">’ECLB’ ou </w:t>
            </w:r>
            <w:proofErr w:type="gramStart"/>
            <w:r w:rsidR="00EF6A49">
              <w:rPr>
                <w:sz w:val="18"/>
                <w:szCs w:val="18"/>
              </w:rPr>
              <w:t>‘CELC’</w:t>
            </w:r>
            <w:r w:rsidR="00FB4BF6">
              <w:rPr>
                <w:sz w:val="18"/>
                <w:szCs w:val="18"/>
              </w:rPr>
              <w:t>???</w:t>
            </w:r>
            <w:proofErr w:type="gramEnd"/>
          </w:p>
        </w:tc>
      </w:tr>
      <w:tr w:rsidR="004371AA" w:rsidTr="00FB4BF6">
        <w:trPr>
          <w:trHeight w:val="276"/>
        </w:trPr>
        <w:tc>
          <w:tcPr>
            <w:tcW w:w="1897" w:type="dxa"/>
            <w:vAlign w:val="center"/>
          </w:tcPr>
          <w:p w:rsidR="004371AA" w:rsidRPr="00C014EF" w:rsidRDefault="004371AA" w:rsidP="00FB4BF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ID_FICH_ORI</w:t>
            </w:r>
          </w:p>
        </w:tc>
        <w:tc>
          <w:tcPr>
            <w:tcW w:w="863" w:type="dxa"/>
            <w:vAlign w:val="center"/>
          </w:tcPr>
          <w:p w:rsidR="004371AA" w:rsidRPr="00C014EF" w:rsidRDefault="004371AA" w:rsidP="00FB4BF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623" w:type="dxa"/>
            <w:vAlign w:val="center"/>
          </w:tcPr>
          <w:p w:rsidR="004371AA" w:rsidRPr="00C014EF" w:rsidRDefault="00EF6A49" w:rsidP="00EF6A49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</w:t>
            </w:r>
          </w:p>
        </w:tc>
        <w:tc>
          <w:tcPr>
            <w:tcW w:w="663" w:type="dxa"/>
            <w:vAlign w:val="center"/>
          </w:tcPr>
          <w:p w:rsidR="004371AA" w:rsidRPr="00C014EF" w:rsidRDefault="004371AA" w:rsidP="00FB4BF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4371AA" w:rsidRPr="00C014EF" w:rsidRDefault="004371AA" w:rsidP="00FB4BF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=AAAAMMDDSSS</w:t>
            </w:r>
          </w:p>
        </w:tc>
      </w:tr>
      <w:tr w:rsidR="004371AA" w:rsidTr="00FB4BF6">
        <w:trPr>
          <w:trHeight w:val="276"/>
        </w:trPr>
        <w:tc>
          <w:tcPr>
            <w:tcW w:w="1897" w:type="dxa"/>
            <w:vAlign w:val="center"/>
          </w:tcPr>
          <w:p w:rsidR="004371AA" w:rsidRPr="00C014EF" w:rsidRDefault="004371AA" w:rsidP="00FB4BF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NOME_FICH_EMI</w:t>
            </w:r>
          </w:p>
        </w:tc>
        <w:tc>
          <w:tcPr>
            <w:tcW w:w="863" w:type="dxa"/>
            <w:vAlign w:val="center"/>
          </w:tcPr>
          <w:p w:rsidR="004371AA" w:rsidRPr="00C014EF" w:rsidRDefault="00EF6A49" w:rsidP="00FB4BF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623" w:type="dxa"/>
            <w:vAlign w:val="center"/>
          </w:tcPr>
          <w:p w:rsidR="004371AA" w:rsidRPr="00C014EF" w:rsidRDefault="00EF6A49" w:rsidP="00EF6A49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</w:t>
            </w:r>
          </w:p>
        </w:tc>
        <w:tc>
          <w:tcPr>
            <w:tcW w:w="663" w:type="dxa"/>
            <w:vAlign w:val="center"/>
          </w:tcPr>
          <w:p w:rsidR="004371AA" w:rsidRPr="00C014EF" w:rsidRDefault="00EF6A49" w:rsidP="00EF6A49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</w:t>
            </w:r>
          </w:p>
        </w:tc>
        <w:tc>
          <w:tcPr>
            <w:tcW w:w="5893" w:type="dxa"/>
            <w:vAlign w:val="center"/>
          </w:tcPr>
          <w:p w:rsidR="004371AA" w:rsidRPr="00C014EF" w:rsidRDefault="00EF6A49" w:rsidP="00FB4BF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=’PERS’ ou ‘CELC’</w:t>
            </w:r>
          </w:p>
        </w:tc>
      </w:tr>
      <w:tr w:rsidR="004371AA" w:rsidTr="00FB4BF6">
        <w:trPr>
          <w:trHeight w:val="276"/>
        </w:trPr>
        <w:tc>
          <w:tcPr>
            <w:tcW w:w="1897" w:type="dxa"/>
            <w:vAlign w:val="center"/>
          </w:tcPr>
          <w:p w:rsidR="004371AA" w:rsidRPr="00C014EF" w:rsidRDefault="004371AA" w:rsidP="00FB4BF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DIM_ID_FICH_EMI</w:t>
            </w:r>
          </w:p>
        </w:tc>
        <w:tc>
          <w:tcPr>
            <w:tcW w:w="863" w:type="dxa"/>
            <w:vAlign w:val="center"/>
          </w:tcPr>
          <w:p w:rsidR="004371AA" w:rsidRPr="00C014EF" w:rsidRDefault="00EF6A49" w:rsidP="00EF6A49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center"/>
          </w:tcPr>
          <w:p w:rsidR="004371AA" w:rsidRPr="00C014EF" w:rsidRDefault="00EF6A49" w:rsidP="00EF6A49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54</w:t>
            </w:r>
          </w:p>
        </w:tc>
        <w:tc>
          <w:tcPr>
            <w:tcW w:w="663" w:type="dxa"/>
            <w:vAlign w:val="center"/>
          </w:tcPr>
          <w:p w:rsidR="004371AA" w:rsidRPr="00C014EF" w:rsidRDefault="004371AA" w:rsidP="00FB4BF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4371AA" w:rsidRPr="00C014EF" w:rsidRDefault="004371AA" w:rsidP="00FB4BF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</w:t>
            </w:r>
            <w:r w:rsidR="00EF6A49">
              <w:rPr>
                <w:sz w:val="18"/>
                <w:szCs w:val="18"/>
              </w:rPr>
              <w:t>11</w:t>
            </w:r>
          </w:p>
        </w:tc>
      </w:tr>
      <w:tr w:rsidR="00EF6A49" w:rsidTr="00FB4BF6">
        <w:trPr>
          <w:trHeight w:val="276"/>
        </w:trPr>
        <w:tc>
          <w:tcPr>
            <w:tcW w:w="1897" w:type="dxa"/>
            <w:vAlign w:val="center"/>
          </w:tcPr>
          <w:p w:rsidR="00EF6A49" w:rsidRPr="00C014EF" w:rsidRDefault="00EF6A49" w:rsidP="00FB4BF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ID_FICH_EMI</w:t>
            </w:r>
          </w:p>
        </w:tc>
        <w:tc>
          <w:tcPr>
            <w:tcW w:w="863" w:type="dxa"/>
            <w:vAlign w:val="center"/>
          </w:tcPr>
          <w:p w:rsidR="00EF6A49" w:rsidRPr="00C014EF" w:rsidRDefault="00EF6A49" w:rsidP="00EF6A49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</w:t>
            </w:r>
          </w:p>
        </w:tc>
        <w:tc>
          <w:tcPr>
            <w:tcW w:w="623" w:type="dxa"/>
            <w:vAlign w:val="center"/>
          </w:tcPr>
          <w:p w:rsidR="00EF6A49" w:rsidRPr="00C014EF" w:rsidRDefault="00EF6A49" w:rsidP="00FB4BF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56</w:t>
            </w:r>
          </w:p>
        </w:tc>
        <w:tc>
          <w:tcPr>
            <w:tcW w:w="663" w:type="dxa"/>
            <w:vAlign w:val="center"/>
          </w:tcPr>
          <w:p w:rsidR="00EF6A49" w:rsidRPr="00C014EF" w:rsidRDefault="00EF6A49" w:rsidP="00FB4BF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EF6A49" w:rsidRPr="00C014EF" w:rsidRDefault="00EF6A49" w:rsidP="00FB4BF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=AAAAMMDDSSS</w:t>
            </w:r>
          </w:p>
        </w:tc>
      </w:tr>
      <w:tr w:rsidR="004371AA" w:rsidTr="00FB4BF6">
        <w:trPr>
          <w:trHeight w:val="276"/>
        </w:trPr>
        <w:tc>
          <w:tcPr>
            <w:tcW w:w="1897" w:type="dxa"/>
            <w:vAlign w:val="center"/>
          </w:tcPr>
          <w:p w:rsidR="004371AA" w:rsidRPr="00C014EF" w:rsidRDefault="004371AA" w:rsidP="00FB4BF6">
            <w:pPr>
              <w:jc w:val="both"/>
              <w:rPr>
                <w:sz w:val="18"/>
                <w:szCs w:val="18"/>
              </w:rPr>
            </w:pPr>
            <w:proofErr w:type="spellStart"/>
            <w:r w:rsidRPr="00C014EF">
              <w:rPr>
                <w:sz w:val="18"/>
                <w:szCs w:val="18"/>
              </w:rPr>
              <w:t>Filler</w:t>
            </w:r>
            <w:proofErr w:type="spellEnd"/>
          </w:p>
        </w:tc>
        <w:tc>
          <w:tcPr>
            <w:tcW w:w="863" w:type="dxa"/>
            <w:vAlign w:val="center"/>
          </w:tcPr>
          <w:p w:rsidR="004371AA" w:rsidRPr="00C014EF" w:rsidRDefault="00EF6A49" w:rsidP="00FB4BF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65</w:t>
            </w:r>
          </w:p>
        </w:tc>
        <w:tc>
          <w:tcPr>
            <w:tcW w:w="623" w:type="dxa"/>
            <w:vAlign w:val="center"/>
          </w:tcPr>
          <w:p w:rsidR="004371AA" w:rsidRPr="00C014EF" w:rsidRDefault="00EF6A49" w:rsidP="00FB4BF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96</w:t>
            </w:r>
          </w:p>
        </w:tc>
        <w:tc>
          <w:tcPr>
            <w:tcW w:w="663" w:type="dxa"/>
            <w:vAlign w:val="center"/>
          </w:tcPr>
          <w:p w:rsidR="004371AA" w:rsidRPr="00C014EF" w:rsidRDefault="004371AA" w:rsidP="00FB4BF6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</w:t>
            </w:r>
          </w:p>
        </w:tc>
        <w:tc>
          <w:tcPr>
            <w:tcW w:w="5893" w:type="dxa"/>
            <w:vAlign w:val="center"/>
          </w:tcPr>
          <w:p w:rsidR="004371AA" w:rsidRPr="00C014EF" w:rsidRDefault="00EF6A49" w:rsidP="00FB4BF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=Espaços</w:t>
            </w:r>
          </w:p>
        </w:tc>
      </w:tr>
      <w:tr w:rsidR="004371AA" w:rsidTr="00FB4BF6">
        <w:trPr>
          <w:trHeight w:val="276"/>
        </w:trPr>
        <w:tc>
          <w:tcPr>
            <w:tcW w:w="2760" w:type="dxa"/>
            <w:gridSpan w:val="2"/>
            <w:vAlign w:val="center"/>
          </w:tcPr>
          <w:p w:rsidR="004371AA" w:rsidRPr="00C014EF" w:rsidRDefault="004371AA" w:rsidP="00FB4BF6">
            <w:pPr>
              <w:contextualSpacing/>
              <w:jc w:val="right"/>
              <w:rPr>
                <w:sz w:val="18"/>
                <w:szCs w:val="18"/>
              </w:rPr>
            </w:pPr>
            <w:r w:rsidRPr="00C014EF">
              <w:rPr>
                <w:sz w:val="18"/>
                <w:szCs w:val="18"/>
              </w:rPr>
              <w:t>Total</w:t>
            </w:r>
          </w:p>
        </w:tc>
        <w:tc>
          <w:tcPr>
            <w:tcW w:w="623" w:type="dxa"/>
            <w:vAlign w:val="center"/>
          </w:tcPr>
          <w:p w:rsidR="004371AA" w:rsidRPr="00C014EF" w:rsidRDefault="00EF6A49" w:rsidP="00F63ABC">
            <w:pPr>
              <w:contextualSpacing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160</w:t>
            </w:r>
          </w:p>
        </w:tc>
        <w:tc>
          <w:tcPr>
            <w:tcW w:w="6556" w:type="dxa"/>
            <w:gridSpan w:val="2"/>
            <w:vAlign w:val="center"/>
          </w:tcPr>
          <w:p w:rsidR="004371AA" w:rsidRPr="00C014EF" w:rsidRDefault="004371AA" w:rsidP="00FB4BF6">
            <w:pPr>
              <w:contextualSpacing/>
              <w:rPr>
                <w:sz w:val="18"/>
                <w:szCs w:val="18"/>
              </w:rPr>
            </w:pPr>
          </w:p>
        </w:tc>
      </w:tr>
      <w:tr w:rsidR="004371AA" w:rsidTr="00FB4BF6">
        <w:trPr>
          <w:trHeight w:val="276"/>
        </w:trPr>
        <w:tc>
          <w:tcPr>
            <w:tcW w:w="9939" w:type="dxa"/>
            <w:gridSpan w:val="5"/>
            <w:vAlign w:val="center"/>
          </w:tcPr>
          <w:p w:rsidR="004371AA" w:rsidRPr="0079628A" w:rsidRDefault="004371AA" w:rsidP="00FB4BF6">
            <w:pPr>
              <w:contextualSpacing/>
              <w:rPr>
                <w:b/>
                <w:sz w:val="20"/>
                <w:szCs w:val="20"/>
                <w:u w:val="single"/>
              </w:rPr>
            </w:pPr>
            <w:r w:rsidRPr="0079628A">
              <w:rPr>
                <w:b/>
                <w:bCs/>
                <w:sz w:val="20"/>
                <w:szCs w:val="20"/>
                <w:u w:val="single"/>
              </w:rPr>
              <w:t xml:space="preserve">Registo de Detalhe </w:t>
            </w:r>
            <w:r>
              <w:rPr>
                <w:b/>
                <w:bCs/>
                <w:sz w:val="20"/>
                <w:szCs w:val="20"/>
                <w:u w:val="single"/>
              </w:rPr>
              <w:t>2</w:t>
            </w:r>
            <w:r w:rsidRPr="0079628A">
              <w:rPr>
                <w:b/>
                <w:bCs/>
                <w:sz w:val="20"/>
                <w:szCs w:val="20"/>
                <w:u w:val="single"/>
              </w:rPr>
              <w:t xml:space="preserve"> (</w:t>
            </w:r>
            <w:r>
              <w:rPr>
                <w:b/>
                <w:bCs/>
                <w:sz w:val="20"/>
                <w:szCs w:val="20"/>
                <w:u w:val="single"/>
              </w:rPr>
              <w:t>Registo errado</w:t>
            </w:r>
            <w:r w:rsidRPr="0079628A">
              <w:rPr>
                <w:b/>
                <w:bCs/>
                <w:sz w:val="20"/>
                <w:szCs w:val="20"/>
                <w:u w:val="single"/>
              </w:rPr>
              <w:t>)</w:t>
            </w:r>
          </w:p>
        </w:tc>
      </w:tr>
      <w:tr w:rsidR="00F63ABC" w:rsidTr="0030417B">
        <w:trPr>
          <w:trHeight w:val="276"/>
        </w:trPr>
        <w:tc>
          <w:tcPr>
            <w:tcW w:w="1897" w:type="dxa"/>
            <w:vAlign w:val="center"/>
          </w:tcPr>
          <w:p w:rsidR="00F63ABC" w:rsidRPr="00C014EF" w:rsidRDefault="00F63ABC" w:rsidP="0030417B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TIPO_REG</w:t>
            </w:r>
          </w:p>
        </w:tc>
        <w:tc>
          <w:tcPr>
            <w:tcW w:w="863" w:type="dxa"/>
            <w:vAlign w:val="bottom"/>
          </w:tcPr>
          <w:p w:rsidR="00F63ABC" w:rsidRPr="00D13B7C" w:rsidRDefault="00F63ABC" w:rsidP="00FB4BF6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23" w:type="dxa"/>
            <w:vAlign w:val="bottom"/>
          </w:tcPr>
          <w:p w:rsidR="00F63ABC" w:rsidRPr="00D13B7C" w:rsidRDefault="00F63ABC" w:rsidP="00FB4BF6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63" w:type="dxa"/>
            <w:vAlign w:val="bottom"/>
          </w:tcPr>
          <w:p w:rsidR="00F63ABC" w:rsidRPr="00D13B7C" w:rsidRDefault="00F63ABC" w:rsidP="00FB4BF6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F63ABC" w:rsidRPr="00C014EF" w:rsidRDefault="00F63ABC" w:rsidP="00FB4BF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=2</w:t>
            </w:r>
          </w:p>
        </w:tc>
      </w:tr>
      <w:tr w:rsidR="00F63ABC" w:rsidTr="0030417B">
        <w:trPr>
          <w:trHeight w:val="276"/>
        </w:trPr>
        <w:tc>
          <w:tcPr>
            <w:tcW w:w="1897" w:type="dxa"/>
            <w:vAlign w:val="center"/>
          </w:tcPr>
          <w:p w:rsidR="00F63ABC" w:rsidRPr="00C014EF" w:rsidRDefault="00F63ABC" w:rsidP="00F63ABC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COD_ERRO</w:t>
            </w:r>
          </w:p>
        </w:tc>
        <w:tc>
          <w:tcPr>
            <w:tcW w:w="863" w:type="dxa"/>
            <w:vAlign w:val="bottom"/>
          </w:tcPr>
          <w:p w:rsidR="00F63ABC" w:rsidRPr="00D13B7C" w:rsidRDefault="00F63ABC" w:rsidP="00F63ABC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623" w:type="dxa"/>
            <w:vAlign w:val="bottom"/>
          </w:tcPr>
          <w:p w:rsidR="00F63ABC" w:rsidRPr="00D13B7C" w:rsidRDefault="00F63ABC" w:rsidP="00FB4BF6">
            <w:pPr>
              <w:jc w:val="right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63" w:type="dxa"/>
            <w:vAlign w:val="bottom"/>
          </w:tcPr>
          <w:p w:rsidR="00F63ABC" w:rsidRPr="00D13B7C" w:rsidRDefault="00F63ABC" w:rsidP="00FB4BF6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F63ABC" w:rsidRPr="00C014EF" w:rsidRDefault="00F63ABC" w:rsidP="00F63ABC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=ver tabela de erros</w:t>
            </w:r>
          </w:p>
        </w:tc>
      </w:tr>
      <w:tr w:rsidR="00F63ABC" w:rsidTr="0030417B">
        <w:trPr>
          <w:trHeight w:val="276"/>
        </w:trPr>
        <w:tc>
          <w:tcPr>
            <w:tcW w:w="1897" w:type="dxa"/>
            <w:vAlign w:val="center"/>
          </w:tcPr>
          <w:p w:rsidR="00F63ABC" w:rsidRPr="00C014EF" w:rsidRDefault="00F63ABC" w:rsidP="0030417B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TEXTO_ERRO</w:t>
            </w:r>
          </w:p>
        </w:tc>
        <w:tc>
          <w:tcPr>
            <w:tcW w:w="863" w:type="dxa"/>
            <w:vAlign w:val="bottom"/>
          </w:tcPr>
          <w:p w:rsidR="00F63ABC" w:rsidRPr="00D13B7C" w:rsidRDefault="00F63ABC" w:rsidP="00FB4BF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623" w:type="dxa"/>
            <w:vAlign w:val="bottom"/>
          </w:tcPr>
          <w:p w:rsidR="00F63ABC" w:rsidRPr="00D13B7C" w:rsidRDefault="00F63ABC" w:rsidP="00F63ABC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663" w:type="dxa"/>
            <w:vAlign w:val="bottom"/>
          </w:tcPr>
          <w:p w:rsidR="00F63ABC" w:rsidRPr="00D13B7C" w:rsidRDefault="00F63ABC" w:rsidP="00FB4BF6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893" w:type="dxa"/>
            <w:vAlign w:val="center"/>
          </w:tcPr>
          <w:p w:rsidR="00F63ABC" w:rsidRPr="00C014EF" w:rsidRDefault="00F63ABC" w:rsidP="0030417B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=ver tabela de erros</w:t>
            </w:r>
          </w:p>
        </w:tc>
      </w:tr>
      <w:tr w:rsidR="00F63ABC" w:rsidTr="0030417B">
        <w:trPr>
          <w:trHeight w:val="276"/>
        </w:trPr>
        <w:tc>
          <w:tcPr>
            <w:tcW w:w="1897" w:type="dxa"/>
            <w:vAlign w:val="center"/>
          </w:tcPr>
          <w:p w:rsidR="00F63ABC" w:rsidRPr="00C014EF" w:rsidRDefault="00F63ABC" w:rsidP="00F63ABC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DIM_ID_REG_ORI</w:t>
            </w:r>
          </w:p>
        </w:tc>
        <w:tc>
          <w:tcPr>
            <w:tcW w:w="863" w:type="dxa"/>
            <w:vAlign w:val="bottom"/>
          </w:tcPr>
          <w:p w:rsidR="00F63ABC" w:rsidRPr="00D13B7C" w:rsidRDefault="00F63ABC" w:rsidP="00FB4BF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bottom"/>
          </w:tcPr>
          <w:p w:rsidR="00F63ABC" w:rsidRPr="00D13B7C" w:rsidRDefault="00F63ABC" w:rsidP="00FB4BF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55</w:t>
            </w:r>
          </w:p>
        </w:tc>
        <w:tc>
          <w:tcPr>
            <w:tcW w:w="663" w:type="dxa"/>
            <w:vAlign w:val="bottom"/>
          </w:tcPr>
          <w:p w:rsidR="00F63ABC" w:rsidRPr="00D13B7C" w:rsidRDefault="00F63ABC" w:rsidP="00FB4BF6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F63ABC" w:rsidRPr="00F63ABC" w:rsidRDefault="00F63ABC" w:rsidP="00F63ABC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=Indica o comprimento útil do campo </w:t>
            </w:r>
            <w:r w:rsidRPr="00F63ABC">
              <w:rPr>
                <w:sz w:val="18"/>
                <w:szCs w:val="18"/>
              </w:rPr>
              <w:t>ID_REG_ORI</w:t>
            </w:r>
          </w:p>
        </w:tc>
      </w:tr>
      <w:tr w:rsidR="00F63ABC" w:rsidTr="0030417B">
        <w:trPr>
          <w:trHeight w:val="276"/>
        </w:trPr>
        <w:tc>
          <w:tcPr>
            <w:tcW w:w="1897" w:type="dxa"/>
            <w:vAlign w:val="center"/>
          </w:tcPr>
          <w:p w:rsidR="00F63ABC" w:rsidRPr="00C014EF" w:rsidRDefault="00F63ABC" w:rsidP="0030417B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ID_REG_ORI</w:t>
            </w:r>
          </w:p>
        </w:tc>
        <w:tc>
          <w:tcPr>
            <w:tcW w:w="863" w:type="dxa"/>
            <w:vAlign w:val="bottom"/>
          </w:tcPr>
          <w:p w:rsidR="00F63ABC" w:rsidRPr="00D13B7C" w:rsidRDefault="00F63ABC" w:rsidP="00FB4BF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623" w:type="dxa"/>
            <w:vAlign w:val="bottom"/>
          </w:tcPr>
          <w:p w:rsidR="00F63ABC" w:rsidRPr="00D13B7C" w:rsidRDefault="00F63ABC" w:rsidP="00FB4BF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57</w:t>
            </w:r>
          </w:p>
        </w:tc>
        <w:tc>
          <w:tcPr>
            <w:tcW w:w="663" w:type="dxa"/>
            <w:vAlign w:val="bottom"/>
          </w:tcPr>
          <w:p w:rsidR="00F63ABC" w:rsidRPr="00D13B7C" w:rsidRDefault="00F63ABC" w:rsidP="00FB4BF6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893" w:type="dxa"/>
            <w:vAlign w:val="center"/>
          </w:tcPr>
          <w:p w:rsidR="00F63ABC" w:rsidRPr="00C014EF" w:rsidRDefault="00B17233" w:rsidP="00FB4BF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=n. </w:t>
            </w:r>
            <w:r w:rsidR="00945D83">
              <w:rPr>
                <w:sz w:val="18"/>
                <w:szCs w:val="18"/>
              </w:rPr>
              <w:t>Cartão</w:t>
            </w:r>
            <w:r>
              <w:rPr>
                <w:sz w:val="18"/>
                <w:szCs w:val="18"/>
              </w:rPr>
              <w:t xml:space="preserve">, n. </w:t>
            </w:r>
            <w:r w:rsidR="00945D83">
              <w:rPr>
                <w:sz w:val="18"/>
                <w:szCs w:val="18"/>
              </w:rPr>
              <w:t>Registo</w:t>
            </w:r>
            <w:r>
              <w:rPr>
                <w:sz w:val="18"/>
                <w:szCs w:val="18"/>
              </w:rPr>
              <w:t>, etc.</w:t>
            </w:r>
          </w:p>
        </w:tc>
      </w:tr>
      <w:tr w:rsidR="00F63ABC" w:rsidRPr="00773F7E" w:rsidTr="00FB4BF6">
        <w:trPr>
          <w:trHeight w:val="276"/>
        </w:trPr>
        <w:tc>
          <w:tcPr>
            <w:tcW w:w="1897" w:type="dxa"/>
            <w:vAlign w:val="bottom"/>
          </w:tcPr>
          <w:p w:rsidR="00F63ABC" w:rsidRPr="00D13B7C" w:rsidRDefault="00F63ABC" w:rsidP="00FB4BF6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NOME_FICH_EMP</w:t>
            </w:r>
          </w:p>
        </w:tc>
        <w:tc>
          <w:tcPr>
            <w:tcW w:w="863" w:type="dxa"/>
            <w:vAlign w:val="bottom"/>
          </w:tcPr>
          <w:p w:rsidR="00F63ABC" w:rsidRPr="00D13B7C" w:rsidRDefault="00F63ABC" w:rsidP="00FB4BF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623" w:type="dxa"/>
            <w:vAlign w:val="bottom"/>
          </w:tcPr>
          <w:p w:rsidR="00F63ABC" w:rsidRPr="00D13B7C" w:rsidRDefault="00F63ABC" w:rsidP="00FB4BF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97</w:t>
            </w:r>
          </w:p>
        </w:tc>
        <w:tc>
          <w:tcPr>
            <w:tcW w:w="663" w:type="dxa"/>
            <w:vAlign w:val="bottom"/>
          </w:tcPr>
          <w:p w:rsidR="00F63ABC" w:rsidRPr="00D13B7C" w:rsidRDefault="00F63ABC" w:rsidP="00FB4BF6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893" w:type="dxa"/>
            <w:vAlign w:val="center"/>
          </w:tcPr>
          <w:p w:rsidR="00F63ABC" w:rsidRPr="00F63ABC" w:rsidRDefault="00F63ABC" w:rsidP="00FB4BF6">
            <w:pPr>
              <w:contextualSpacing/>
              <w:rPr>
                <w:sz w:val="18"/>
                <w:szCs w:val="18"/>
              </w:rPr>
            </w:pPr>
            <w:r w:rsidRPr="00F63ABC">
              <w:rPr>
                <w:sz w:val="18"/>
                <w:szCs w:val="18"/>
              </w:rPr>
              <w:t>=nome do ficheiro de emparelhamento</w:t>
            </w:r>
            <w:r w:rsidR="00B17233">
              <w:rPr>
                <w:sz w:val="18"/>
                <w:szCs w:val="18"/>
              </w:rPr>
              <w:t>, no nosso caso sempre espaços</w:t>
            </w:r>
          </w:p>
        </w:tc>
      </w:tr>
      <w:tr w:rsidR="00F63ABC" w:rsidRPr="00773F7E" w:rsidTr="00FB4BF6">
        <w:trPr>
          <w:trHeight w:val="276"/>
        </w:trPr>
        <w:tc>
          <w:tcPr>
            <w:tcW w:w="1897" w:type="dxa"/>
            <w:vAlign w:val="bottom"/>
          </w:tcPr>
          <w:p w:rsidR="00F63ABC" w:rsidRPr="00D13B7C" w:rsidRDefault="00F63ABC" w:rsidP="00FB4BF6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DIM_VALOR_CH</w:t>
            </w:r>
          </w:p>
        </w:tc>
        <w:tc>
          <w:tcPr>
            <w:tcW w:w="863" w:type="dxa"/>
            <w:vAlign w:val="bottom"/>
          </w:tcPr>
          <w:p w:rsidR="00F63ABC" w:rsidRPr="00D13B7C" w:rsidRDefault="00F63ABC" w:rsidP="00FB4BF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23" w:type="dxa"/>
            <w:vAlign w:val="bottom"/>
          </w:tcPr>
          <w:p w:rsidR="00F63ABC" w:rsidRPr="00D13B7C" w:rsidRDefault="00F63ABC" w:rsidP="00FB4BF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101</w:t>
            </w:r>
          </w:p>
        </w:tc>
        <w:tc>
          <w:tcPr>
            <w:tcW w:w="663" w:type="dxa"/>
            <w:vAlign w:val="bottom"/>
          </w:tcPr>
          <w:p w:rsidR="00F63ABC" w:rsidRPr="00D13B7C" w:rsidRDefault="00F63ABC" w:rsidP="00FB4BF6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5893" w:type="dxa"/>
            <w:vAlign w:val="center"/>
          </w:tcPr>
          <w:p w:rsidR="00F63ABC" w:rsidRPr="00F63ABC" w:rsidRDefault="00F63ABC" w:rsidP="00F63ABC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=Indica o comprimento útil do campo VALOR</w:t>
            </w:r>
            <w:r w:rsidRPr="00F63ABC">
              <w:rPr>
                <w:sz w:val="18"/>
                <w:szCs w:val="18"/>
              </w:rPr>
              <w:t>_</w:t>
            </w:r>
            <w:r>
              <w:rPr>
                <w:sz w:val="18"/>
                <w:szCs w:val="18"/>
              </w:rPr>
              <w:t>CH</w:t>
            </w:r>
            <w:r w:rsidRPr="00F63ABC">
              <w:rPr>
                <w:sz w:val="18"/>
                <w:szCs w:val="18"/>
              </w:rPr>
              <w:t>_</w:t>
            </w:r>
            <w:r>
              <w:rPr>
                <w:sz w:val="18"/>
                <w:szCs w:val="18"/>
              </w:rPr>
              <w:t>EMP</w:t>
            </w:r>
            <w:r w:rsidR="00B17233">
              <w:rPr>
                <w:sz w:val="18"/>
                <w:szCs w:val="18"/>
              </w:rPr>
              <w:t>, no nosso caso = 0</w:t>
            </w:r>
          </w:p>
        </w:tc>
      </w:tr>
      <w:tr w:rsidR="00F63ABC" w:rsidRPr="00773F7E" w:rsidTr="00FB4BF6">
        <w:trPr>
          <w:trHeight w:val="276"/>
        </w:trPr>
        <w:tc>
          <w:tcPr>
            <w:tcW w:w="1897" w:type="dxa"/>
            <w:vAlign w:val="bottom"/>
          </w:tcPr>
          <w:p w:rsidR="00F63ABC" w:rsidRPr="00D13B7C" w:rsidRDefault="00F63ABC" w:rsidP="0030417B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VALOR_CH_EMP</w:t>
            </w:r>
          </w:p>
        </w:tc>
        <w:tc>
          <w:tcPr>
            <w:tcW w:w="863" w:type="dxa"/>
            <w:vAlign w:val="bottom"/>
          </w:tcPr>
          <w:p w:rsidR="00F63ABC" w:rsidRPr="00D13B7C" w:rsidRDefault="00F63ABC" w:rsidP="00FB4BF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623" w:type="dxa"/>
            <w:vAlign w:val="bottom"/>
          </w:tcPr>
          <w:p w:rsidR="00F63ABC" w:rsidRPr="00D13B7C" w:rsidRDefault="00F63ABC" w:rsidP="00FB4BF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103</w:t>
            </w:r>
          </w:p>
        </w:tc>
        <w:tc>
          <w:tcPr>
            <w:tcW w:w="663" w:type="dxa"/>
            <w:vAlign w:val="bottom"/>
          </w:tcPr>
          <w:p w:rsidR="00F63ABC" w:rsidRPr="00D13B7C" w:rsidRDefault="00F63ABC" w:rsidP="00FB4BF6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893" w:type="dxa"/>
            <w:vAlign w:val="center"/>
          </w:tcPr>
          <w:p w:rsidR="00F63ABC" w:rsidRPr="00773F7E" w:rsidRDefault="00B17233" w:rsidP="00FB4BF6">
            <w:pPr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=espaços</w:t>
            </w:r>
          </w:p>
        </w:tc>
      </w:tr>
      <w:tr w:rsidR="00F63ABC" w:rsidRPr="00773F7E" w:rsidTr="00FB4BF6">
        <w:trPr>
          <w:trHeight w:val="276"/>
        </w:trPr>
        <w:tc>
          <w:tcPr>
            <w:tcW w:w="1897" w:type="dxa"/>
            <w:vAlign w:val="bottom"/>
          </w:tcPr>
          <w:p w:rsidR="00F63ABC" w:rsidRPr="00D13B7C" w:rsidRDefault="00F63ABC" w:rsidP="00FB4BF6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D13B7C">
              <w:rPr>
                <w:color w:val="000000"/>
                <w:sz w:val="18"/>
                <w:szCs w:val="18"/>
              </w:rPr>
              <w:t>filler</w:t>
            </w:r>
            <w:proofErr w:type="spellEnd"/>
            <w:proofErr w:type="gramEnd"/>
          </w:p>
        </w:tc>
        <w:tc>
          <w:tcPr>
            <w:tcW w:w="863" w:type="dxa"/>
            <w:vAlign w:val="bottom"/>
          </w:tcPr>
          <w:p w:rsidR="00F63ABC" w:rsidRPr="00D13B7C" w:rsidRDefault="00F63ABC" w:rsidP="00FB4BF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623" w:type="dxa"/>
            <w:vAlign w:val="bottom"/>
          </w:tcPr>
          <w:p w:rsidR="00F63ABC" w:rsidRPr="00D13B7C" w:rsidRDefault="00F63ABC" w:rsidP="00FB4BF6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143</w:t>
            </w:r>
          </w:p>
        </w:tc>
        <w:tc>
          <w:tcPr>
            <w:tcW w:w="663" w:type="dxa"/>
            <w:vAlign w:val="bottom"/>
          </w:tcPr>
          <w:p w:rsidR="00F63ABC" w:rsidRPr="00D13B7C" w:rsidRDefault="00F63ABC" w:rsidP="00FB4BF6">
            <w:pPr>
              <w:jc w:val="center"/>
              <w:rPr>
                <w:color w:val="000000"/>
                <w:sz w:val="18"/>
                <w:szCs w:val="18"/>
              </w:rPr>
            </w:pPr>
            <w:r w:rsidRPr="00D13B7C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5893" w:type="dxa"/>
            <w:vAlign w:val="center"/>
          </w:tcPr>
          <w:p w:rsidR="00F63ABC" w:rsidRPr="00773F7E" w:rsidRDefault="00F63ABC" w:rsidP="00FB4BF6">
            <w:pPr>
              <w:contextualSpacing/>
              <w:rPr>
                <w:sz w:val="18"/>
                <w:szCs w:val="18"/>
              </w:rPr>
            </w:pPr>
            <w:r w:rsidRPr="00773F7E">
              <w:rPr>
                <w:sz w:val="18"/>
                <w:szCs w:val="18"/>
              </w:rPr>
              <w:t>=</w:t>
            </w:r>
            <w:r>
              <w:rPr>
                <w:sz w:val="18"/>
                <w:szCs w:val="18"/>
              </w:rPr>
              <w:t>espaços</w:t>
            </w:r>
          </w:p>
        </w:tc>
      </w:tr>
      <w:tr w:rsidR="00F63ABC" w:rsidTr="00FB4BF6">
        <w:trPr>
          <w:trHeight w:val="276"/>
        </w:trPr>
        <w:tc>
          <w:tcPr>
            <w:tcW w:w="2760" w:type="dxa"/>
            <w:gridSpan w:val="2"/>
            <w:vAlign w:val="center"/>
          </w:tcPr>
          <w:p w:rsidR="00F63ABC" w:rsidRPr="00C014EF" w:rsidRDefault="00F63ABC" w:rsidP="00FB4BF6">
            <w:pPr>
              <w:contextualSpacing/>
              <w:jc w:val="right"/>
              <w:rPr>
                <w:sz w:val="18"/>
                <w:szCs w:val="18"/>
              </w:rPr>
            </w:pPr>
            <w:r w:rsidRPr="00C014EF">
              <w:rPr>
                <w:sz w:val="18"/>
                <w:szCs w:val="18"/>
              </w:rPr>
              <w:t>Total</w:t>
            </w:r>
          </w:p>
        </w:tc>
        <w:tc>
          <w:tcPr>
            <w:tcW w:w="623" w:type="dxa"/>
            <w:vAlign w:val="center"/>
          </w:tcPr>
          <w:p w:rsidR="00F63ABC" w:rsidRPr="00C014EF" w:rsidRDefault="00F63ABC" w:rsidP="00F63ABC">
            <w:pPr>
              <w:contextualSpacing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160</w:t>
            </w:r>
          </w:p>
        </w:tc>
        <w:tc>
          <w:tcPr>
            <w:tcW w:w="6556" w:type="dxa"/>
            <w:gridSpan w:val="2"/>
            <w:vAlign w:val="center"/>
          </w:tcPr>
          <w:p w:rsidR="00F63ABC" w:rsidRPr="00C014EF" w:rsidRDefault="00F63ABC" w:rsidP="00FB4BF6">
            <w:pPr>
              <w:contextualSpacing/>
              <w:rPr>
                <w:sz w:val="18"/>
                <w:szCs w:val="18"/>
              </w:rPr>
            </w:pPr>
          </w:p>
        </w:tc>
      </w:tr>
    </w:tbl>
    <w:p w:rsidR="004371AA" w:rsidRDefault="004371AA" w:rsidP="004371AA">
      <w:pPr>
        <w:jc w:val="both"/>
      </w:pPr>
    </w:p>
    <w:p w:rsidR="00966AB7" w:rsidRDefault="00966AB7">
      <w:pPr>
        <w:rPr>
          <w:rFonts w:ascii="Helvetica" w:hAnsi="Helvetica" w:cs="Arial"/>
          <w:b/>
          <w:bCs/>
          <w:color w:val="005041"/>
          <w:kern w:val="32"/>
          <w:sz w:val="32"/>
          <w:szCs w:val="32"/>
        </w:rPr>
      </w:pPr>
      <w:r>
        <w:rPr>
          <w:rFonts w:ascii="Helvetica" w:hAnsi="Helvetica"/>
          <w:color w:val="005041"/>
        </w:rPr>
        <w:br w:type="page"/>
      </w:r>
    </w:p>
    <w:p w:rsidR="001949C7" w:rsidRPr="00F46594" w:rsidRDefault="001949C7" w:rsidP="001949C7">
      <w:pPr>
        <w:pStyle w:val="Heading1"/>
        <w:rPr>
          <w:rFonts w:ascii="Helvetica" w:hAnsi="Helvetica"/>
          <w:color w:val="005041"/>
        </w:rPr>
      </w:pPr>
      <w:r w:rsidRPr="00F46594">
        <w:rPr>
          <w:rFonts w:ascii="Helvetica" w:hAnsi="Helvetica"/>
          <w:color w:val="005041"/>
        </w:rPr>
        <w:lastRenderedPageBreak/>
        <w:t>A</w:t>
      </w:r>
      <w:r w:rsidR="009A302F">
        <w:rPr>
          <w:rFonts w:ascii="Helvetica" w:hAnsi="Helvetica"/>
          <w:color w:val="005041"/>
        </w:rPr>
        <w:t>plicações / Módulos a alterar</w:t>
      </w:r>
      <w:bookmarkEnd w:id="6"/>
    </w:p>
    <w:p w:rsidR="00A45EE0" w:rsidRDefault="00A45EE0" w:rsidP="00A45EE0"/>
    <w:p w:rsidR="00905E87" w:rsidRDefault="00905E87" w:rsidP="00905E87">
      <w:pPr>
        <w:pStyle w:val="ListParagraph"/>
        <w:numPr>
          <w:ilvl w:val="0"/>
          <w:numId w:val="19"/>
        </w:numPr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 xml:space="preserve">Parametrização Ficheiros </w:t>
      </w:r>
      <w:r w:rsidR="00143A81">
        <w:rPr>
          <w:color w:val="00B050"/>
          <w:sz w:val="28"/>
          <w:szCs w:val="28"/>
        </w:rPr>
        <w:t>DB2</w:t>
      </w:r>
    </w:p>
    <w:p w:rsidR="00143A81" w:rsidRDefault="00143A81" w:rsidP="00143A8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TBMCFTP</w:t>
      </w:r>
    </w:p>
    <w:p w:rsidR="00905E87" w:rsidRDefault="00143A81" w:rsidP="00143A81">
      <w:pPr>
        <w:pStyle w:val="ListParagraph"/>
        <w:numPr>
          <w:ilvl w:val="1"/>
          <w:numId w:val="11"/>
        </w:numPr>
        <w:rPr>
          <w:lang w:val="en-US"/>
        </w:rPr>
      </w:pPr>
      <w:proofErr w:type="spellStart"/>
      <w:r w:rsidRPr="00143A81">
        <w:rPr>
          <w:lang w:val="en-US"/>
        </w:rPr>
        <w:t>Incluir</w:t>
      </w:r>
      <w:proofErr w:type="spellEnd"/>
      <w:r w:rsidRPr="00143A81">
        <w:rPr>
          <w:lang w:val="en-US"/>
        </w:rPr>
        <w:t xml:space="preserve"> </w:t>
      </w:r>
      <w:proofErr w:type="spellStart"/>
      <w:r>
        <w:rPr>
          <w:lang w:val="en-US"/>
        </w:rPr>
        <w:t>registo</w:t>
      </w:r>
      <w:proofErr w:type="spellEnd"/>
      <w:r>
        <w:rPr>
          <w:lang w:val="en-US"/>
        </w:rPr>
        <w:t xml:space="preserve"> control </w:t>
      </w:r>
      <w:proofErr w:type="spellStart"/>
      <w:r>
        <w:rPr>
          <w:lang w:val="en-US"/>
        </w:rPr>
        <w:t>sequencia</w:t>
      </w:r>
      <w:proofErr w:type="spellEnd"/>
      <w:r>
        <w:rPr>
          <w:lang w:val="en-US"/>
        </w:rPr>
        <w:t xml:space="preserve"> MCFER</w:t>
      </w:r>
    </w:p>
    <w:p w:rsidR="00143A81" w:rsidRPr="00143A81" w:rsidRDefault="00143A81" w:rsidP="00143A81">
      <w:pPr>
        <w:pStyle w:val="ListParagraph"/>
        <w:ind w:left="1440"/>
      </w:pPr>
      <w:r w:rsidRPr="00143A81">
        <w:t>TPOR.LIB.</w:t>
      </w:r>
      <w:proofErr w:type="gramStart"/>
      <w:r w:rsidRPr="00143A81">
        <w:t>CAMOES(INSCFER</w:t>
      </w:r>
      <w:proofErr w:type="gramEnd"/>
      <w:r w:rsidRPr="00143A81">
        <w:t>) feito em PPOR</w:t>
      </w:r>
    </w:p>
    <w:p w:rsidR="00905E87" w:rsidRDefault="00905E87" w:rsidP="00905E87">
      <w:pPr>
        <w:pStyle w:val="ListParagraph"/>
        <w:ind w:left="360"/>
        <w:rPr>
          <w:color w:val="00B050"/>
          <w:sz w:val="28"/>
          <w:szCs w:val="28"/>
        </w:rPr>
      </w:pPr>
    </w:p>
    <w:p w:rsidR="003E67EE" w:rsidRDefault="003E67EE" w:rsidP="003E67EE">
      <w:pPr>
        <w:pStyle w:val="ListParagraph"/>
        <w:numPr>
          <w:ilvl w:val="0"/>
          <w:numId w:val="19"/>
        </w:numPr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>Parametrização Controlos Portal</w:t>
      </w:r>
    </w:p>
    <w:p w:rsidR="00BE1047" w:rsidRDefault="00BE1047" w:rsidP="00BE1047">
      <w:pPr>
        <w:pStyle w:val="ListParagraph"/>
        <w:rPr>
          <w:lang w:val="en-US"/>
        </w:rPr>
      </w:pPr>
      <w:proofErr w:type="spellStart"/>
      <w:r>
        <w:rPr>
          <w:lang w:val="en-US"/>
        </w:rPr>
        <w:t>Ativar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controlos</w:t>
      </w:r>
      <w:proofErr w:type="spellEnd"/>
      <w:r>
        <w:rPr>
          <w:lang w:val="en-US"/>
        </w:rPr>
        <w:t xml:space="preserve"> no portal</w:t>
      </w:r>
    </w:p>
    <w:p w:rsidR="003E67EE" w:rsidRDefault="00BE1047" w:rsidP="003E67EE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C</w:t>
      </w:r>
      <w:r w:rsidRPr="00BE1047">
        <w:rPr>
          <w:lang w:val="en-US"/>
        </w:rPr>
        <w:t>ontrolo</w:t>
      </w:r>
      <w:proofErr w:type="spellEnd"/>
      <w:r>
        <w:rPr>
          <w:lang w:val="en-US"/>
        </w:rPr>
        <w:t>:</w:t>
      </w:r>
      <w:r>
        <w:rPr>
          <w:lang w:val="en-US"/>
        </w:rPr>
        <w:tab/>
      </w:r>
      <w:r w:rsidRPr="00BE1047">
        <w:rPr>
          <w:lang w:val="en-US"/>
        </w:rPr>
        <w:t xml:space="preserve">Embossing </w:t>
      </w:r>
      <w:proofErr w:type="spellStart"/>
      <w:r w:rsidRPr="00BE1047">
        <w:rPr>
          <w:lang w:val="en-US"/>
        </w:rPr>
        <w:t>Cartões</w:t>
      </w:r>
      <w:proofErr w:type="spellEnd"/>
      <w:r w:rsidRPr="00BE1047">
        <w:rPr>
          <w:lang w:val="en-US"/>
        </w:rPr>
        <w:t xml:space="preserve"> SIBS</w:t>
      </w:r>
    </w:p>
    <w:p w:rsidR="00BE1047" w:rsidRDefault="00BE1047" w:rsidP="00BE1047">
      <w:pPr>
        <w:pStyle w:val="ListParagraph"/>
        <w:numPr>
          <w:ilvl w:val="1"/>
          <w:numId w:val="11"/>
        </w:numPr>
        <w:rPr>
          <w:lang w:val="en-US"/>
        </w:rPr>
      </w:pPr>
      <w:r w:rsidRPr="00BE1047">
        <w:rPr>
          <w:lang w:val="en-US"/>
        </w:rPr>
        <w:t>20140129172</w:t>
      </w:r>
      <w:r>
        <w:rPr>
          <w:lang w:val="en-US"/>
        </w:rPr>
        <w:t>045</w:t>
      </w:r>
    </w:p>
    <w:p w:rsidR="00BE1047" w:rsidRDefault="00BE1047" w:rsidP="00BE1047">
      <w:pPr>
        <w:pStyle w:val="ListParagraph"/>
        <w:numPr>
          <w:ilvl w:val="1"/>
          <w:numId w:val="11"/>
        </w:numPr>
        <w:rPr>
          <w:lang w:val="en-US"/>
        </w:rPr>
      </w:pPr>
      <w:r w:rsidRPr="00BE1047">
        <w:rPr>
          <w:lang w:val="en-US"/>
        </w:rPr>
        <w:t>20140129172332</w:t>
      </w:r>
    </w:p>
    <w:p w:rsidR="00320B92" w:rsidRDefault="00320B92" w:rsidP="00320B92">
      <w:pPr>
        <w:pStyle w:val="ListParagraph"/>
        <w:numPr>
          <w:ilvl w:val="1"/>
          <w:numId w:val="11"/>
        </w:numPr>
        <w:rPr>
          <w:lang w:val="en-US"/>
        </w:rPr>
      </w:pPr>
      <w:r w:rsidRPr="00320B92">
        <w:rPr>
          <w:lang w:val="en-US"/>
        </w:rPr>
        <w:t>20140130180159</w:t>
      </w:r>
    </w:p>
    <w:p w:rsidR="00E360B4" w:rsidRDefault="00E360B4" w:rsidP="00E360B4">
      <w:pPr>
        <w:pStyle w:val="ListParagraph"/>
        <w:ind w:left="1440"/>
        <w:rPr>
          <w:lang w:val="en-US"/>
        </w:rPr>
      </w:pPr>
    </w:p>
    <w:p w:rsidR="00E360B4" w:rsidRDefault="00E360B4" w:rsidP="00E360B4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C</w:t>
      </w:r>
      <w:r w:rsidRPr="00BE1047">
        <w:rPr>
          <w:lang w:val="en-US"/>
        </w:rPr>
        <w:t>ontrolo</w:t>
      </w:r>
      <w:proofErr w:type="spellEnd"/>
      <w:r>
        <w:rPr>
          <w:lang w:val="en-US"/>
        </w:rPr>
        <w:t>:</w:t>
      </w:r>
      <w:r>
        <w:rPr>
          <w:lang w:val="en-US"/>
        </w:rPr>
        <w:tab/>
        <w:t xml:space="preserve">Embossing </w:t>
      </w:r>
      <w:proofErr w:type="spellStart"/>
      <w:r>
        <w:rPr>
          <w:lang w:val="en-US"/>
        </w:rPr>
        <w:t>Cartões</w:t>
      </w:r>
      <w:proofErr w:type="spellEnd"/>
      <w:r>
        <w:rPr>
          <w:lang w:val="en-US"/>
        </w:rPr>
        <w:t xml:space="preserve"> SIBS </w:t>
      </w:r>
      <w:proofErr w:type="spellStart"/>
      <w:r>
        <w:rPr>
          <w:lang w:val="en-US"/>
        </w:rPr>
        <w:t>fidelidade</w:t>
      </w:r>
      <w:proofErr w:type="spellEnd"/>
    </w:p>
    <w:p w:rsidR="00E360B4" w:rsidRDefault="00E360B4" w:rsidP="00E360B4">
      <w:pPr>
        <w:pStyle w:val="ListParagraph"/>
        <w:numPr>
          <w:ilvl w:val="1"/>
          <w:numId w:val="11"/>
        </w:numPr>
        <w:rPr>
          <w:lang w:val="en-US"/>
        </w:rPr>
      </w:pPr>
      <w:r w:rsidRPr="00BE1047">
        <w:rPr>
          <w:lang w:val="en-US"/>
        </w:rPr>
        <w:t>20140129172</w:t>
      </w:r>
      <w:r>
        <w:rPr>
          <w:lang w:val="en-US"/>
        </w:rPr>
        <w:t>045</w:t>
      </w:r>
    </w:p>
    <w:p w:rsidR="003E67EE" w:rsidRDefault="003E67EE" w:rsidP="00905E87">
      <w:pPr>
        <w:pStyle w:val="ListParagraph"/>
        <w:ind w:left="360"/>
        <w:rPr>
          <w:color w:val="00B050"/>
          <w:sz w:val="28"/>
          <w:szCs w:val="28"/>
        </w:rPr>
      </w:pPr>
    </w:p>
    <w:p w:rsidR="00F106F7" w:rsidRDefault="00F106F7" w:rsidP="00F106F7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C</w:t>
      </w:r>
      <w:r w:rsidRPr="00BE1047">
        <w:rPr>
          <w:lang w:val="en-US"/>
        </w:rPr>
        <w:t>ontrolo</w:t>
      </w:r>
      <w:proofErr w:type="spellEnd"/>
      <w:r>
        <w:rPr>
          <w:lang w:val="en-US"/>
        </w:rPr>
        <w:t>:</w:t>
      </w:r>
      <w:r>
        <w:rPr>
          <w:lang w:val="en-US"/>
        </w:rPr>
        <w:tab/>
      </w:r>
      <w:proofErr w:type="spellStart"/>
      <w:r>
        <w:rPr>
          <w:lang w:val="en-US"/>
        </w:rPr>
        <w:t>Numero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Aderente</w:t>
      </w:r>
      <w:proofErr w:type="spellEnd"/>
      <w:r>
        <w:rPr>
          <w:lang w:val="en-US"/>
        </w:rPr>
        <w:t xml:space="preserve"> FNAC</w:t>
      </w:r>
    </w:p>
    <w:p w:rsidR="00F106F7" w:rsidRDefault="00F106F7" w:rsidP="00F106F7">
      <w:pPr>
        <w:pStyle w:val="ListParagraph"/>
        <w:numPr>
          <w:ilvl w:val="1"/>
          <w:numId w:val="11"/>
        </w:numPr>
        <w:rPr>
          <w:lang w:val="en-US"/>
        </w:rPr>
      </w:pPr>
      <w:r w:rsidRPr="00F106F7">
        <w:rPr>
          <w:lang w:val="en-US"/>
        </w:rPr>
        <w:t>20140129175148</w:t>
      </w:r>
    </w:p>
    <w:p w:rsidR="002B1EFE" w:rsidRDefault="002B1EFE" w:rsidP="002B1EFE">
      <w:pPr>
        <w:pStyle w:val="ListParagraph"/>
        <w:numPr>
          <w:ilvl w:val="1"/>
          <w:numId w:val="11"/>
        </w:numPr>
        <w:rPr>
          <w:lang w:val="en-US"/>
        </w:rPr>
      </w:pPr>
      <w:r w:rsidRPr="002B1EFE">
        <w:rPr>
          <w:lang w:val="en-US"/>
        </w:rPr>
        <w:t>20140129182412</w:t>
      </w:r>
    </w:p>
    <w:p w:rsidR="002B1EFE" w:rsidRDefault="002B1EFE" w:rsidP="002B1EFE">
      <w:pPr>
        <w:pStyle w:val="ListParagraph"/>
        <w:numPr>
          <w:ilvl w:val="1"/>
          <w:numId w:val="11"/>
        </w:numPr>
        <w:rPr>
          <w:lang w:val="en-US"/>
        </w:rPr>
      </w:pPr>
      <w:r w:rsidRPr="002B1EFE">
        <w:rPr>
          <w:lang w:val="en-US"/>
        </w:rPr>
        <w:t>20140129182522</w:t>
      </w:r>
    </w:p>
    <w:p w:rsidR="002B1EFE" w:rsidRDefault="002B1EFE" w:rsidP="002B1EFE">
      <w:pPr>
        <w:pStyle w:val="ListParagraph"/>
        <w:numPr>
          <w:ilvl w:val="1"/>
          <w:numId w:val="11"/>
        </w:numPr>
        <w:rPr>
          <w:lang w:val="en-US"/>
        </w:rPr>
      </w:pPr>
      <w:r w:rsidRPr="002B1EFE">
        <w:rPr>
          <w:lang w:val="en-US"/>
        </w:rPr>
        <w:t>20140129182616</w:t>
      </w:r>
    </w:p>
    <w:p w:rsidR="00F106F7" w:rsidRDefault="00F106F7" w:rsidP="00F106F7">
      <w:pPr>
        <w:pStyle w:val="ListParagraph"/>
        <w:ind w:left="1440"/>
        <w:rPr>
          <w:lang w:val="en-US"/>
        </w:rPr>
      </w:pPr>
    </w:p>
    <w:p w:rsidR="00F106F7" w:rsidRPr="00A54225" w:rsidRDefault="00F106F7" w:rsidP="00F106F7">
      <w:pPr>
        <w:pStyle w:val="ListParagraph"/>
        <w:numPr>
          <w:ilvl w:val="0"/>
          <w:numId w:val="11"/>
        </w:numPr>
      </w:pPr>
      <w:r w:rsidRPr="00F106F7">
        <w:t>Controlo:</w:t>
      </w:r>
      <w:r w:rsidRPr="00A54225">
        <w:tab/>
        <w:t xml:space="preserve">Controlo </w:t>
      </w:r>
      <w:proofErr w:type="spellStart"/>
      <w:r w:rsidRPr="00A54225">
        <w:t>coerencia</w:t>
      </w:r>
      <w:proofErr w:type="spellEnd"/>
      <w:r w:rsidRPr="00A54225">
        <w:t xml:space="preserve"> das </w:t>
      </w:r>
      <w:proofErr w:type="spellStart"/>
      <w:r w:rsidRPr="00A54225">
        <w:t>intancias</w:t>
      </w:r>
      <w:proofErr w:type="spellEnd"/>
      <w:r w:rsidRPr="00A54225">
        <w:t xml:space="preserve"> recebidas c/ cartão provisório tipo SONAE e IKEA (Cartão </w:t>
      </w:r>
      <w:proofErr w:type="spellStart"/>
      <w:r w:rsidRPr="00A54225">
        <w:t>pre-fabricado</w:t>
      </w:r>
      <w:proofErr w:type="spellEnd"/>
      <w:r w:rsidRPr="00A54225">
        <w:t>)</w:t>
      </w:r>
    </w:p>
    <w:p w:rsidR="00F106F7" w:rsidRDefault="00F106F7" w:rsidP="00F106F7">
      <w:pPr>
        <w:pStyle w:val="ListParagraph"/>
        <w:numPr>
          <w:ilvl w:val="1"/>
          <w:numId w:val="11"/>
        </w:numPr>
        <w:rPr>
          <w:lang w:val="en-US"/>
        </w:rPr>
      </w:pPr>
      <w:r w:rsidRPr="00F106F7">
        <w:rPr>
          <w:lang w:val="en-US"/>
        </w:rPr>
        <w:t>20140129174716</w:t>
      </w:r>
    </w:p>
    <w:p w:rsidR="00F106F7" w:rsidRDefault="00F106F7" w:rsidP="00F106F7">
      <w:pPr>
        <w:pStyle w:val="ListParagraph"/>
        <w:numPr>
          <w:ilvl w:val="1"/>
          <w:numId w:val="11"/>
        </w:numPr>
        <w:rPr>
          <w:lang w:val="en-US"/>
        </w:rPr>
      </w:pPr>
      <w:r w:rsidRPr="00F106F7">
        <w:rPr>
          <w:lang w:val="en-US"/>
        </w:rPr>
        <w:t>20140129175814</w:t>
      </w:r>
    </w:p>
    <w:p w:rsidR="00F106F7" w:rsidRDefault="00F106F7" w:rsidP="00F106F7">
      <w:pPr>
        <w:pStyle w:val="ListParagraph"/>
        <w:numPr>
          <w:ilvl w:val="1"/>
          <w:numId w:val="11"/>
        </w:numPr>
        <w:rPr>
          <w:lang w:val="en-US"/>
        </w:rPr>
      </w:pPr>
      <w:r w:rsidRPr="00F106F7">
        <w:rPr>
          <w:lang w:val="en-US"/>
        </w:rPr>
        <w:t>20140129180108</w:t>
      </w:r>
    </w:p>
    <w:p w:rsidR="00F106F7" w:rsidRDefault="00F106F7" w:rsidP="00F106F7">
      <w:pPr>
        <w:pStyle w:val="ListParagraph"/>
        <w:numPr>
          <w:ilvl w:val="1"/>
          <w:numId w:val="11"/>
        </w:numPr>
        <w:rPr>
          <w:lang w:val="en-US"/>
        </w:rPr>
      </w:pPr>
      <w:r w:rsidRPr="00F106F7">
        <w:rPr>
          <w:lang w:val="en-US"/>
        </w:rPr>
        <w:t>20140129180243</w:t>
      </w:r>
    </w:p>
    <w:p w:rsidR="009C24C6" w:rsidRDefault="009C24C6" w:rsidP="009C24C6">
      <w:pPr>
        <w:pStyle w:val="ListParagraph"/>
        <w:numPr>
          <w:ilvl w:val="1"/>
          <w:numId w:val="11"/>
        </w:numPr>
        <w:rPr>
          <w:lang w:val="en-US"/>
        </w:rPr>
      </w:pPr>
      <w:r w:rsidRPr="009C24C6">
        <w:rPr>
          <w:lang w:val="en-US"/>
        </w:rPr>
        <w:t>20140129181344</w:t>
      </w:r>
    </w:p>
    <w:p w:rsidR="00BB6FFD" w:rsidRDefault="00BB6FFD" w:rsidP="00BB6FFD">
      <w:pPr>
        <w:pStyle w:val="ListParagraph"/>
        <w:rPr>
          <w:lang w:val="en-US"/>
        </w:rPr>
      </w:pPr>
    </w:p>
    <w:p w:rsidR="00BB6FFD" w:rsidRPr="00BB6FFD" w:rsidRDefault="00BB6FFD" w:rsidP="00BB6FFD">
      <w:pPr>
        <w:pStyle w:val="ListParagraph"/>
        <w:numPr>
          <w:ilvl w:val="0"/>
          <w:numId w:val="11"/>
        </w:numPr>
        <w:rPr>
          <w:lang w:val="en-US"/>
        </w:rPr>
      </w:pPr>
      <w:r w:rsidRPr="00F106F7">
        <w:t>Controlo:</w:t>
      </w:r>
      <w:r w:rsidRPr="00BB6FFD">
        <w:rPr>
          <w:lang w:val="en-US"/>
        </w:rPr>
        <w:tab/>
        <w:t>NUMERO DE FIDELIDADE CARTAO RP</w:t>
      </w:r>
    </w:p>
    <w:p w:rsidR="00BB6FFD" w:rsidRDefault="00BB6FFD" w:rsidP="00BB6FFD">
      <w:pPr>
        <w:pStyle w:val="ListParagraph"/>
        <w:numPr>
          <w:ilvl w:val="1"/>
          <w:numId w:val="11"/>
        </w:numPr>
        <w:rPr>
          <w:lang w:val="en-US"/>
        </w:rPr>
      </w:pPr>
      <w:r w:rsidRPr="00BB6FFD">
        <w:rPr>
          <w:lang w:val="en-US"/>
        </w:rPr>
        <w:t>20140129181729</w:t>
      </w:r>
    </w:p>
    <w:p w:rsidR="00F106F7" w:rsidRDefault="00F106F7" w:rsidP="00F106F7">
      <w:pPr>
        <w:pStyle w:val="ListParagraph"/>
        <w:ind w:left="1440"/>
        <w:rPr>
          <w:rFonts w:ascii="Arial" w:hAnsi="Arial" w:cs="Arial"/>
          <w:color w:val="000000"/>
          <w:sz w:val="15"/>
          <w:szCs w:val="15"/>
        </w:rPr>
      </w:pPr>
    </w:p>
    <w:p w:rsidR="00BB6FFD" w:rsidRDefault="00BB6FFD" w:rsidP="00BB6FFD">
      <w:pPr>
        <w:pStyle w:val="ListParagraph"/>
        <w:numPr>
          <w:ilvl w:val="0"/>
          <w:numId w:val="11"/>
        </w:numPr>
      </w:pPr>
      <w:r w:rsidRPr="00F106F7">
        <w:t>Controlo:</w:t>
      </w:r>
      <w:r w:rsidRPr="00BB6FFD">
        <w:tab/>
        <w:t>MASTERCARD RANGE BIN</w:t>
      </w:r>
    </w:p>
    <w:p w:rsidR="00BB6FFD" w:rsidRDefault="00BB6FFD" w:rsidP="00BB6FFD">
      <w:pPr>
        <w:pStyle w:val="ListParagraph"/>
        <w:numPr>
          <w:ilvl w:val="1"/>
          <w:numId w:val="11"/>
        </w:numPr>
        <w:rPr>
          <w:lang w:val="en-US"/>
        </w:rPr>
      </w:pPr>
      <w:r w:rsidRPr="00BB6FFD">
        <w:rPr>
          <w:lang w:val="en-US"/>
        </w:rPr>
        <w:t>20140129182054</w:t>
      </w:r>
    </w:p>
    <w:p w:rsidR="00BB6FFD" w:rsidRPr="00BB6FFD" w:rsidRDefault="00BB6FFD" w:rsidP="00BB6FFD"/>
    <w:p w:rsidR="00BB6FFD" w:rsidRDefault="00BB6FFD" w:rsidP="00F106F7">
      <w:pPr>
        <w:pStyle w:val="ListParagraph"/>
        <w:ind w:left="1440"/>
        <w:rPr>
          <w:rFonts w:ascii="Arial" w:hAnsi="Arial" w:cs="Arial"/>
          <w:color w:val="000000"/>
          <w:sz w:val="15"/>
          <w:szCs w:val="15"/>
        </w:rPr>
      </w:pPr>
    </w:p>
    <w:p w:rsidR="00F106F7" w:rsidRDefault="00F106F7" w:rsidP="00F106F7">
      <w:pPr>
        <w:pStyle w:val="ListParagraph"/>
        <w:ind w:left="1440"/>
        <w:rPr>
          <w:rFonts w:ascii="Arial" w:hAnsi="Arial" w:cs="Arial"/>
          <w:color w:val="000000"/>
          <w:sz w:val="15"/>
          <w:szCs w:val="15"/>
        </w:rPr>
      </w:pPr>
    </w:p>
    <w:p w:rsidR="00F106F7" w:rsidRDefault="00F106F7" w:rsidP="00F106F7">
      <w:pPr>
        <w:pStyle w:val="ListParagraph"/>
        <w:ind w:left="1440"/>
        <w:rPr>
          <w:rFonts w:ascii="Arial" w:hAnsi="Arial" w:cs="Arial"/>
          <w:color w:val="000000"/>
          <w:sz w:val="15"/>
          <w:szCs w:val="15"/>
        </w:rPr>
      </w:pPr>
    </w:p>
    <w:p w:rsidR="00F106F7" w:rsidRPr="00F106F7" w:rsidRDefault="00F106F7" w:rsidP="00F106F7">
      <w:pPr>
        <w:pStyle w:val="ListParagraph"/>
        <w:ind w:left="1440"/>
      </w:pPr>
    </w:p>
    <w:p w:rsidR="00676C3E" w:rsidRPr="00676C3E" w:rsidRDefault="00676C3E" w:rsidP="00676C3E">
      <w:pPr>
        <w:pStyle w:val="ListParagraph"/>
        <w:numPr>
          <w:ilvl w:val="0"/>
          <w:numId w:val="19"/>
        </w:numPr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>Parametrização MFT</w:t>
      </w:r>
    </w:p>
    <w:p w:rsidR="00676C3E" w:rsidRDefault="00676C3E" w:rsidP="00676C3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MFT SPP </w:t>
      </w:r>
    </w:p>
    <w:p w:rsidR="00676C3E" w:rsidRDefault="00676C3E" w:rsidP="00676C3E">
      <w:pPr>
        <w:pStyle w:val="ListParagraph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Entidade</w:t>
      </w:r>
      <w:proofErr w:type="spellEnd"/>
      <w:r>
        <w:rPr>
          <w:lang w:val="en-US"/>
        </w:rPr>
        <w:t xml:space="preserve"> - CETELEM</w:t>
      </w:r>
    </w:p>
    <w:p w:rsidR="00676C3E" w:rsidRDefault="00676C3E" w:rsidP="00676C3E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r w:rsidRPr="00676C3E">
        <w:rPr>
          <w:lang w:val="en-US"/>
        </w:rPr>
        <w:t>Envio</w:t>
      </w:r>
      <w:proofErr w:type="spellEnd"/>
    </w:p>
    <w:p w:rsidR="00170D60" w:rsidRDefault="00676C3E" w:rsidP="00170D60">
      <w:pPr>
        <w:pStyle w:val="ListParagraph"/>
        <w:numPr>
          <w:ilvl w:val="3"/>
          <w:numId w:val="11"/>
        </w:numPr>
      </w:pPr>
      <w:r w:rsidRPr="00170D60">
        <w:t>Criar Nova Pasta MELCB</w:t>
      </w:r>
    </w:p>
    <w:p w:rsidR="00676C3E" w:rsidRPr="00170D60" w:rsidRDefault="00170D60" w:rsidP="00170D60">
      <w:pPr>
        <w:pStyle w:val="ListParagraph"/>
        <w:numPr>
          <w:ilvl w:val="3"/>
          <w:numId w:val="11"/>
        </w:numPr>
      </w:pPr>
      <w:r w:rsidRPr="00170D60">
        <w:t xml:space="preserve">Criar Nova </w:t>
      </w:r>
      <w:r>
        <w:t>Pasta EDAC</w:t>
      </w:r>
    </w:p>
    <w:p w:rsidR="00676C3E" w:rsidRDefault="00676C3E" w:rsidP="00676C3E">
      <w:pPr>
        <w:pStyle w:val="ListParagraph"/>
        <w:numPr>
          <w:ilvl w:val="3"/>
          <w:numId w:val="11"/>
        </w:numPr>
        <w:rPr>
          <w:lang w:val="en-US"/>
        </w:rPr>
      </w:pPr>
      <w:proofErr w:type="spellStart"/>
      <w:r>
        <w:rPr>
          <w:lang w:val="en-US"/>
        </w:rPr>
        <w:t>Enviar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Ficheiro</w:t>
      </w:r>
      <w:proofErr w:type="spellEnd"/>
      <w:r>
        <w:rPr>
          <w:lang w:val="en-US"/>
        </w:rPr>
        <w:t xml:space="preserve"> para Backu</w:t>
      </w:r>
      <w:r w:rsidRPr="00676C3E">
        <w:rPr>
          <w:lang w:val="en-US"/>
        </w:rPr>
        <w:t>p</w:t>
      </w:r>
    </w:p>
    <w:p w:rsidR="00676C3E" w:rsidRDefault="00676C3E" w:rsidP="00676C3E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r>
        <w:rPr>
          <w:lang w:val="en-US"/>
        </w:rPr>
        <w:t>Receção</w:t>
      </w:r>
      <w:proofErr w:type="spellEnd"/>
    </w:p>
    <w:p w:rsidR="00676C3E" w:rsidRPr="00676C3E" w:rsidRDefault="00676C3E" w:rsidP="00676C3E">
      <w:pPr>
        <w:pStyle w:val="ListParagraph"/>
        <w:numPr>
          <w:ilvl w:val="3"/>
          <w:numId w:val="11"/>
        </w:numPr>
      </w:pPr>
      <w:r w:rsidRPr="00676C3E">
        <w:lastRenderedPageBreak/>
        <w:t xml:space="preserve">Enviar Ficheiro da pasta MCFER para </w:t>
      </w:r>
      <w:proofErr w:type="gramStart"/>
      <w:r w:rsidRPr="00676C3E">
        <w:t>Backup</w:t>
      </w:r>
      <w:proofErr w:type="gramEnd"/>
    </w:p>
    <w:p w:rsidR="00676C3E" w:rsidRPr="00676C3E" w:rsidRDefault="00676C3E" w:rsidP="00676C3E">
      <w:pPr>
        <w:pStyle w:val="ListParagraph"/>
        <w:ind w:left="2880"/>
      </w:pPr>
    </w:p>
    <w:p w:rsidR="00676C3E" w:rsidRDefault="00676C3E" w:rsidP="00676C3E">
      <w:pPr>
        <w:pStyle w:val="ListParagraph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Entidade</w:t>
      </w:r>
      <w:proofErr w:type="spellEnd"/>
      <w:r>
        <w:rPr>
          <w:lang w:val="en-US"/>
        </w:rPr>
        <w:t xml:space="preserve"> – </w:t>
      </w:r>
      <w:r w:rsidRPr="00676C3E">
        <w:rPr>
          <w:lang w:val="en-US"/>
        </w:rPr>
        <w:t>SPPDTC</w:t>
      </w:r>
      <w:r>
        <w:rPr>
          <w:lang w:val="en-US"/>
        </w:rPr>
        <w:t xml:space="preserve"> (SIBS </w:t>
      </w:r>
      <w:proofErr w:type="spellStart"/>
      <w:r>
        <w:rPr>
          <w:lang w:val="en-US"/>
        </w:rPr>
        <w:t>Cartões</w:t>
      </w:r>
      <w:proofErr w:type="spellEnd"/>
      <w:r>
        <w:rPr>
          <w:lang w:val="en-US"/>
        </w:rPr>
        <w:t>)</w:t>
      </w:r>
    </w:p>
    <w:p w:rsidR="00676C3E" w:rsidRDefault="00676C3E" w:rsidP="00676C3E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r w:rsidRPr="00676C3E">
        <w:rPr>
          <w:lang w:val="en-US"/>
        </w:rPr>
        <w:t>Envio</w:t>
      </w:r>
      <w:proofErr w:type="spellEnd"/>
    </w:p>
    <w:p w:rsidR="00676C3E" w:rsidRDefault="00676C3E" w:rsidP="00676C3E">
      <w:pPr>
        <w:pStyle w:val="ListParagraph"/>
        <w:numPr>
          <w:ilvl w:val="3"/>
          <w:numId w:val="11"/>
        </w:numPr>
        <w:rPr>
          <w:lang w:val="en-US"/>
        </w:rPr>
      </w:pPr>
      <w:proofErr w:type="spellStart"/>
      <w:r>
        <w:rPr>
          <w:lang w:val="en-US"/>
        </w:rPr>
        <w:t>Criar</w:t>
      </w:r>
      <w:proofErr w:type="spellEnd"/>
      <w:r>
        <w:rPr>
          <w:lang w:val="en-US"/>
        </w:rPr>
        <w:t xml:space="preserve"> Nova </w:t>
      </w:r>
      <w:r w:rsidRPr="00676C3E">
        <w:rPr>
          <w:lang w:val="en-US"/>
        </w:rPr>
        <w:t xml:space="preserve">Pasta </w:t>
      </w:r>
      <w:r>
        <w:rPr>
          <w:lang w:val="en-US"/>
        </w:rPr>
        <w:t>C</w:t>
      </w:r>
      <w:r w:rsidRPr="00676C3E">
        <w:rPr>
          <w:lang w:val="en-US"/>
        </w:rPr>
        <w:t>ELC</w:t>
      </w:r>
    </w:p>
    <w:p w:rsidR="00676C3E" w:rsidRPr="00676C3E" w:rsidRDefault="00676C3E" w:rsidP="00676C3E">
      <w:pPr>
        <w:pStyle w:val="ListParagraph"/>
        <w:numPr>
          <w:ilvl w:val="3"/>
          <w:numId w:val="11"/>
        </w:numPr>
        <w:rPr>
          <w:lang w:val="en-US"/>
        </w:rPr>
      </w:pPr>
      <w:proofErr w:type="spellStart"/>
      <w:r>
        <w:rPr>
          <w:lang w:val="en-US"/>
        </w:rPr>
        <w:t>Enviar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Ficheiro</w:t>
      </w:r>
      <w:proofErr w:type="spellEnd"/>
      <w:r>
        <w:rPr>
          <w:lang w:val="en-US"/>
        </w:rPr>
        <w:t xml:space="preserve"> para Backup</w:t>
      </w:r>
    </w:p>
    <w:p w:rsidR="00676C3E" w:rsidRDefault="00676C3E" w:rsidP="00676C3E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r>
        <w:rPr>
          <w:lang w:val="en-US"/>
        </w:rPr>
        <w:t>Receção</w:t>
      </w:r>
      <w:proofErr w:type="spellEnd"/>
    </w:p>
    <w:p w:rsidR="00676C3E" w:rsidRPr="00676C3E" w:rsidRDefault="00676C3E" w:rsidP="00676C3E">
      <w:pPr>
        <w:pStyle w:val="ListParagraph"/>
        <w:numPr>
          <w:ilvl w:val="3"/>
          <w:numId w:val="11"/>
        </w:numPr>
      </w:pPr>
      <w:r w:rsidRPr="00676C3E">
        <w:t xml:space="preserve">Enviar Ficheiro da pasta </w:t>
      </w:r>
      <w:r>
        <w:t>RPER</w:t>
      </w:r>
      <w:r w:rsidRPr="00676C3E">
        <w:t xml:space="preserve"> para </w:t>
      </w:r>
      <w:proofErr w:type="gramStart"/>
      <w:r w:rsidRPr="00676C3E">
        <w:t>Backup</w:t>
      </w:r>
      <w:proofErr w:type="gramEnd"/>
    </w:p>
    <w:p w:rsidR="00676C3E" w:rsidRPr="00676C3E" w:rsidRDefault="00676C3E" w:rsidP="00676C3E">
      <w:pPr>
        <w:pStyle w:val="ListParagraph"/>
        <w:ind w:left="1440"/>
      </w:pPr>
    </w:p>
    <w:p w:rsidR="00676C3E" w:rsidRDefault="00676C3E" w:rsidP="00676C3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MFT PRD</w:t>
      </w:r>
    </w:p>
    <w:p w:rsidR="00676C3E" w:rsidRDefault="00676C3E" w:rsidP="00676C3E">
      <w:pPr>
        <w:pStyle w:val="ListParagraph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Entidade</w:t>
      </w:r>
      <w:proofErr w:type="spellEnd"/>
      <w:r>
        <w:rPr>
          <w:lang w:val="en-US"/>
        </w:rPr>
        <w:t xml:space="preserve"> - CETELEM</w:t>
      </w:r>
    </w:p>
    <w:p w:rsidR="00676C3E" w:rsidRDefault="00676C3E" w:rsidP="00676C3E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r w:rsidRPr="00676C3E">
        <w:rPr>
          <w:lang w:val="en-US"/>
        </w:rPr>
        <w:t>Envio</w:t>
      </w:r>
      <w:proofErr w:type="spellEnd"/>
    </w:p>
    <w:p w:rsidR="00676C3E" w:rsidRDefault="00676C3E" w:rsidP="00676C3E">
      <w:pPr>
        <w:pStyle w:val="ListParagraph"/>
        <w:numPr>
          <w:ilvl w:val="3"/>
          <w:numId w:val="11"/>
        </w:numPr>
        <w:rPr>
          <w:lang w:val="en-US"/>
        </w:rPr>
      </w:pPr>
      <w:proofErr w:type="spellStart"/>
      <w:r>
        <w:rPr>
          <w:lang w:val="en-US"/>
        </w:rPr>
        <w:t>Criar</w:t>
      </w:r>
      <w:proofErr w:type="spellEnd"/>
      <w:r>
        <w:rPr>
          <w:lang w:val="en-US"/>
        </w:rPr>
        <w:t xml:space="preserve"> Nova </w:t>
      </w:r>
      <w:r w:rsidRPr="00676C3E">
        <w:rPr>
          <w:lang w:val="en-US"/>
        </w:rPr>
        <w:t>Pasta MELCB</w:t>
      </w:r>
    </w:p>
    <w:p w:rsidR="00170D60" w:rsidRPr="00170D60" w:rsidRDefault="00170D60" w:rsidP="00170D60">
      <w:pPr>
        <w:pStyle w:val="ListParagraph"/>
        <w:numPr>
          <w:ilvl w:val="3"/>
          <w:numId w:val="11"/>
        </w:numPr>
      </w:pPr>
      <w:r w:rsidRPr="00170D60">
        <w:t xml:space="preserve">Criar Nova </w:t>
      </w:r>
      <w:r>
        <w:t>Pasta EDAC</w:t>
      </w:r>
    </w:p>
    <w:p w:rsidR="00676C3E" w:rsidRDefault="00676C3E" w:rsidP="00676C3E">
      <w:pPr>
        <w:pStyle w:val="ListParagraph"/>
        <w:numPr>
          <w:ilvl w:val="3"/>
          <w:numId w:val="11"/>
        </w:numPr>
        <w:rPr>
          <w:lang w:val="en-US"/>
        </w:rPr>
      </w:pPr>
      <w:proofErr w:type="spellStart"/>
      <w:r>
        <w:rPr>
          <w:lang w:val="en-US"/>
        </w:rPr>
        <w:t>Enviar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Ficheiro</w:t>
      </w:r>
      <w:proofErr w:type="spellEnd"/>
      <w:r>
        <w:rPr>
          <w:lang w:val="en-US"/>
        </w:rPr>
        <w:t xml:space="preserve"> para Backu</w:t>
      </w:r>
      <w:r w:rsidRPr="00676C3E">
        <w:rPr>
          <w:lang w:val="en-US"/>
        </w:rPr>
        <w:t>p</w:t>
      </w:r>
    </w:p>
    <w:p w:rsidR="00676C3E" w:rsidRDefault="00676C3E" w:rsidP="00676C3E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r>
        <w:rPr>
          <w:lang w:val="en-US"/>
        </w:rPr>
        <w:t>Receção</w:t>
      </w:r>
      <w:proofErr w:type="spellEnd"/>
    </w:p>
    <w:p w:rsidR="00676C3E" w:rsidRPr="00676C3E" w:rsidRDefault="00676C3E" w:rsidP="00676C3E">
      <w:pPr>
        <w:pStyle w:val="ListParagraph"/>
        <w:numPr>
          <w:ilvl w:val="3"/>
          <w:numId w:val="11"/>
        </w:numPr>
      </w:pPr>
      <w:r w:rsidRPr="00676C3E">
        <w:t xml:space="preserve">Enviar Ficheiro da pasta MCFER para </w:t>
      </w:r>
      <w:proofErr w:type="gramStart"/>
      <w:r w:rsidRPr="00676C3E">
        <w:t>Backup</w:t>
      </w:r>
      <w:proofErr w:type="gramEnd"/>
    </w:p>
    <w:p w:rsidR="00676C3E" w:rsidRPr="00676C3E" w:rsidRDefault="00676C3E" w:rsidP="00676C3E">
      <w:pPr>
        <w:pStyle w:val="ListParagraph"/>
        <w:ind w:left="2880"/>
      </w:pPr>
    </w:p>
    <w:p w:rsidR="00676C3E" w:rsidRDefault="00676C3E" w:rsidP="00676C3E">
      <w:pPr>
        <w:pStyle w:val="ListParagraph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Entidade</w:t>
      </w:r>
      <w:proofErr w:type="spellEnd"/>
      <w:r>
        <w:rPr>
          <w:lang w:val="en-US"/>
        </w:rPr>
        <w:t xml:space="preserve"> – </w:t>
      </w:r>
      <w:r w:rsidR="002A48B3">
        <w:rPr>
          <w:lang w:val="en-US"/>
        </w:rPr>
        <w:t>SIBSDTC</w:t>
      </w:r>
      <w:r>
        <w:rPr>
          <w:lang w:val="en-US"/>
        </w:rPr>
        <w:t xml:space="preserve"> (SIBS </w:t>
      </w:r>
      <w:proofErr w:type="spellStart"/>
      <w:r>
        <w:rPr>
          <w:lang w:val="en-US"/>
        </w:rPr>
        <w:t>Cartões</w:t>
      </w:r>
      <w:proofErr w:type="spellEnd"/>
      <w:r>
        <w:rPr>
          <w:lang w:val="en-US"/>
        </w:rPr>
        <w:t>)</w:t>
      </w:r>
    </w:p>
    <w:p w:rsidR="00676C3E" w:rsidRDefault="00676C3E" w:rsidP="00676C3E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r w:rsidRPr="00676C3E">
        <w:rPr>
          <w:lang w:val="en-US"/>
        </w:rPr>
        <w:t>Envio</w:t>
      </w:r>
      <w:proofErr w:type="spellEnd"/>
    </w:p>
    <w:p w:rsidR="00676C3E" w:rsidRDefault="00676C3E" w:rsidP="00676C3E">
      <w:pPr>
        <w:pStyle w:val="ListParagraph"/>
        <w:numPr>
          <w:ilvl w:val="3"/>
          <w:numId w:val="11"/>
        </w:numPr>
        <w:rPr>
          <w:lang w:val="en-US"/>
        </w:rPr>
      </w:pPr>
      <w:proofErr w:type="spellStart"/>
      <w:r>
        <w:rPr>
          <w:lang w:val="en-US"/>
        </w:rPr>
        <w:t>Criar</w:t>
      </w:r>
      <w:proofErr w:type="spellEnd"/>
      <w:r>
        <w:rPr>
          <w:lang w:val="en-US"/>
        </w:rPr>
        <w:t xml:space="preserve"> Nova </w:t>
      </w:r>
      <w:r w:rsidRPr="00676C3E">
        <w:rPr>
          <w:lang w:val="en-US"/>
        </w:rPr>
        <w:t xml:space="preserve">Pasta </w:t>
      </w:r>
      <w:r>
        <w:rPr>
          <w:lang w:val="en-US"/>
        </w:rPr>
        <w:t>C</w:t>
      </w:r>
      <w:r w:rsidRPr="00676C3E">
        <w:rPr>
          <w:lang w:val="en-US"/>
        </w:rPr>
        <w:t>ELC</w:t>
      </w:r>
    </w:p>
    <w:p w:rsidR="00676C3E" w:rsidRPr="00676C3E" w:rsidRDefault="00676C3E" w:rsidP="00676C3E">
      <w:pPr>
        <w:pStyle w:val="ListParagraph"/>
        <w:numPr>
          <w:ilvl w:val="3"/>
          <w:numId w:val="11"/>
        </w:numPr>
        <w:rPr>
          <w:lang w:val="en-US"/>
        </w:rPr>
      </w:pPr>
      <w:proofErr w:type="spellStart"/>
      <w:r>
        <w:rPr>
          <w:lang w:val="en-US"/>
        </w:rPr>
        <w:t>Enviar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Ficheiro</w:t>
      </w:r>
      <w:proofErr w:type="spellEnd"/>
      <w:r>
        <w:rPr>
          <w:lang w:val="en-US"/>
        </w:rPr>
        <w:t xml:space="preserve"> para Backup</w:t>
      </w:r>
    </w:p>
    <w:p w:rsidR="00676C3E" w:rsidRDefault="00676C3E" w:rsidP="00676C3E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r>
        <w:rPr>
          <w:lang w:val="en-US"/>
        </w:rPr>
        <w:t>Receção</w:t>
      </w:r>
      <w:proofErr w:type="spellEnd"/>
    </w:p>
    <w:p w:rsidR="00676C3E" w:rsidRPr="00676C3E" w:rsidRDefault="00676C3E" w:rsidP="00676C3E">
      <w:pPr>
        <w:pStyle w:val="ListParagraph"/>
        <w:numPr>
          <w:ilvl w:val="3"/>
          <w:numId w:val="11"/>
        </w:numPr>
      </w:pPr>
      <w:r w:rsidRPr="00676C3E">
        <w:t xml:space="preserve">Enviar Ficheiro da pasta </w:t>
      </w:r>
      <w:r>
        <w:t>RPER</w:t>
      </w:r>
      <w:r w:rsidRPr="00676C3E">
        <w:t xml:space="preserve"> para </w:t>
      </w:r>
      <w:proofErr w:type="gramStart"/>
      <w:r w:rsidRPr="00676C3E">
        <w:t>Backup</w:t>
      </w:r>
      <w:proofErr w:type="gramEnd"/>
    </w:p>
    <w:p w:rsidR="00676C3E" w:rsidRDefault="00676C3E" w:rsidP="00676C3E">
      <w:pPr>
        <w:pStyle w:val="ListParagraph"/>
        <w:ind w:left="360"/>
        <w:rPr>
          <w:color w:val="00B050"/>
          <w:sz w:val="28"/>
          <w:szCs w:val="28"/>
        </w:rPr>
      </w:pPr>
    </w:p>
    <w:p w:rsidR="00697DA3" w:rsidRPr="00697DA3" w:rsidRDefault="00697DA3" w:rsidP="00697DA3">
      <w:pPr>
        <w:pStyle w:val="ListParagraph"/>
        <w:numPr>
          <w:ilvl w:val="0"/>
          <w:numId w:val="19"/>
        </w:numPr>
        <w:rPr>
          <w:color w:val="00B050"/>
          <w:sz w:val="28"/>
          <w:szCs w:val="28"/>
        </w:rPr>
      </w:pPr>
      <w:r w:rsidRPr="00697DA3">
        <w:rPr>
          <w:color w:val="00B050"/>
          <w:sz w:val="28"/>
          <w:szCs w:val="28"/>
        </w:rPr>
        <w:t xml:space="preserve">Job </w:t>
      </w:r>
      <w:proofErr w:type="spellStart"/>
      <w:r w:rsidRPr="00697DA3">
        <w:rPr>
          <w:color w:val="00B050"/>
          <w:sz w:val="28"/>
          <w:szCs w:val="28"/>
        </w:rPr>
        <w:t>Control</w:t>
      </w:r>
      <w:proofErr w:type="spellEnd"/>
    </w:p>
    <w:p w:rsidR="00863715" w:rsidRPr="00E11B4A" w:rsidRDefault="00863715" w:rsidP="0086371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Novo JCL PECLB0</w:t>
      </w:r>
    </w:p>
    <w:p w:rsidR="00863715" w:rsidRDefault="00863715" w:rsidP="00863715">
      <w:pPr>
        <w:pStyle w:val="ListParagraph"/>
        <w:numPr>
          <w:ilvl w:val="1"/>
          <w:numId w:val="11"/>
        </w:numPr>
      </w:pPr>
      <w:r>
        <w:t>Trata pedidos Novos e Substituições</w:t>
      </w:r>
    </w:p>
    <w:p w:rsidR="00ED6F0C" w:rsidRDefault="00ED6F0C" w:rsidP="00863715">
      <w:pPr>
        <w:pStyle w:val="ListParagraph"/>
        <w:numPr>
          <w:ilvl w:val="1"/>
          <w:numId w:val="11"/>
        </w:numPr>
      </w:pPr>
      <w:r>
        <w:t xml:space="preserve">Incluir Condições de </w:t>
      </w:r>
      <w:r w:rsidR="00850172">
        <w:t>início</w:t>
      </w:r>
      <w:r>
        <w:t xml:space="preserve"> do PCECB0</w:t>
      </w:r>
    </w:p>
    <w:p w:rsidR="00863715" w:rsidRPr="00ED6F0C" w:rsidRDefault="00863715" w:rsidP="00863715">
      <w:pPr>
        <w:pStyle w:val="ListParagraph"/>
      </w:pPr>
    </w:p>
    <w:p w:rsidR="00863715" w:rsidRPr="00E11B4A" w:rsidRDefault="00863715" w:rsidP="0086371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Novo JCL PECLB1</w:t>
      </w:r>
    </w:p>
    <w:p w:rsidR="00863715" w:rsidRDefault="00863715" w:rsidP="00863715">
      <w:pPr>
        <w:pStyle w:val="ListParagraph"/>
        <w:numPr>
          <w:ilvl w:val="1"/>
          <w:numId w:val="11"/>
        </w:numPr>
      </w:pPr>
      <w:r>
        <w:t>Trata pedidos Renovações</w:t>
      </w:r>
    </w:p>
    <w:p w:rsidR="00863715" w:rsidRDefault="00863715" w:rsidP="00863715">
      <w:pPr>
        <w:ind w:left="720"/>
      </w:pPr>
    </w:p>
    <w:p w:rsidR="00E541E1" w:rsidRPr="00E11B4A" w:rsidRDefault="00E541E1" w:rsidP="00E541E1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Alterar</w:t>
      </w:r>
      <w:proofErr w:type="spellEnd"/>
      <w:r>
        <w:rPr>
          <w:lang w:val="en-US"/>
        </w:rPr>
        <w:t xml:space="preserve"> JCL P</w:t>
      </w:r>
      <w:r w:rsidR="00266255">
        <w:rPr>
          <w:lang w:val="en-US"/>
        </w:rPr>
        <w:t>EL</w:t>
      </w:r>
      <w:r>
        <w:rPr>
          <w:lang w:val="en-US"/>
        </w:rPr>
        <w:t>CB1#</w:t>
      </w:r>
    </w:p>
    <w:p w:rsidR="00E541E1" w:rsidRDefault="00266255" w:rsidP="00E541E1">
      <w:pPr>
        <w:pStyle w:val="ListParagraph"/>
        <w:numPr>
          <w:ilvl w:val="1"/>
          <w:numId w:val="11"/>
        </w:numPr>
      </w:pPr>
      <w:r>
        <w:t>Descontinuar</w:t>
      </w:r>
      <w:r w:rsidR="00E541E1">
        <w:t xml:space="preserve"> P</w:t>
      </w:r>
      <w:r>
        <w:t>CECB</w:t>
      </w:r>
      <w:r w:rsidR="00E541E1">
        <w:t>1#</w:t>
      </w:r>
    </w:p>
    <w:p w:rsidR="00266255" w:rsidRDefault="00266255" w:rsidP="00E541E1">
      <w:pPr>
        <w:pStyle w:val="ListParagraph"/>
        <w:numPr>
          <w:ilvl w:val="1"/>
          <w:numId w:val="11"/>
        </w:numPr>
      </w:pPr>
      <w:r>
        <w:t>I</w:t>
      </w:r>
      <w:r>
        <w:t xml:space="preserve">ncluir ficheiros dos </w:t>
      </w:r>
      <w:proofErr w:type="spellStart"/>
      <w:r>
        <w:t>rejets</w:t>
      </w:r>
      <w:proofErr w:type="spellEnd"/>
      <w:r>
        <w:t xml:space="preserve"> dos </w:t>
      </w:r>
      <w:proofErr w:type="spellStart"/>
      <w:r>
        <w:t>job’s</w:t>
      </w:r>
      <w:proofErr w:type="spellEnd"/>
      <w:r>
        <w:t xml:space="preserve"> PELCB0 e PELCB1</w:t>
      </w:r>
    </w:p>
    <w:p w:rsidR="00E541E1" w:rsidRDefault="00E541E1" w:rsidP="00E541E1">
      <w:pPr>
        <w:pStyle w:val="ListParagraph"/>
        <w:ind w:left="1440"/>
      </w:pPr>
    </w:p>
    <w:p w:rsidR="00863715" w:rsidRPr="00E11B4A" w:rsidRDefault="00863715" w:rsidP="0086371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Novo JCL PECLB3</w:t>
      </w:r>
    </w:p>
    <w:p w:rsidR="00863715" w:rsidRDefault="00863715" w:rsidP="00863715">
      <w:pPr>
        <w:pStyle w:val="ListParagraph"/>
        <w:numPr>
          <w:ilvl w:val="1"/>
          <w:numId w:val="11"/>
        </w:numPr>
      </w:pPr>
      <w:r>
        <w:t>Trata pedidos cartões provisórios</w:t>
      </w:r>
    </w:p>
    <w:p w:rsidR="007A5B7C" w:rsidRDefault="007A5B7C" w:rsidP="007A5B7C">
      <w:pPr>
        <w:pStyle w:val="ListParagraph"/>
        <w:ind w:left="1440"/>
      </w:pPr>
    </w:p>
    <w:p w:rsidR="007A5B7C" w:rsidRPr="00E11B4A" w:rsidRDefault="007A5B7C" w:rsidP="007A5B7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Novo JCL </w:t>
      </w:r>
      <w:r>
        <w:t>PELCB3T</w:t>
      </w:r>
    </w:p>
    <w:p w:rsidR="007A5B7C" w:rsidRDefault="007A5B7C" w:rsidP="007A5B7C">
      <w:pPr>
        <w:pStyle w:val="ListParagraph"/>
        <w:numPr>
          <w:ilvl w:val="1"/>
          <w:numId w:val="11"/>
        </w:numPr>
      </w:pPr>
      <w:r>
        <w:t xml:space="preserve">Separa ficheiro dos pedidos </w:t>
      </w:r>
      <w:r w:rsidR="00447599">
        <w:t xml:space="preserve">cartão provisório </w:t>
      </w:r>
      <w:r>
        <w:t>para SIBS e para Serviços SOA</w:t>
      </w:r>
    </w:p>
    <w:p w:rsidR="00447599" w:rsidRDefault="00447599" w:rsidP="00863715">
      <w:pPr>
        <w:ind w:left="720"/>
      </w:pPr>
    </w:p>
    <w:p w:rsidR="00447599" w:rsidRPr="00E11B4A" w:rsidRDefault="00447599" w:rsidP="0044759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Novo JCL PECLB9</w:t>
      </w:r>
    </w:p>
    <w:p w:rsidR="00447599" w:rsidRDefault="00447599" w:rsidP="00447599">
      <w:pPr>
        <w:pStyle w:val="ListParagraph"/>
        <w:numPr>
          <w:ilvl w:val="1"/>
          <w:numId w:val="11"/>
        </w:numPr>
      </w:pPr>
      <w:r>
        <w:t xml:space="preserve">Trata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Trailler</w:t>
      </w:r>
      <w:proofErr w:type="spellEnd"/>
      <w:r>
        <w:t xml:space="preserve"> e registo parâmetros dos pedidos cartão</w:t>
      </w:r>
    </w:p>
    <w:p w:rsidR="00863715" w:rsidRPr="00A5604A" w:rsidRDefault="00863715" w:rsidP="00863715">
      <w:pPr>
        <w:ind w:left="720"/>
      </w:pPr>
      <w:r w:rsidRPr="00A5604A">
        <w:t xml:space="preserve">                                                                  </w:t>
      </w:r>
    </w:p>
    <w:p w:rsidR="004566B0" w:rsidRPr="00E11B4A" w:rsidRDefault="004566B0" w:rsidP="004566B0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Alterar</w:t>
      </w:r>
      <w:proofErr w:type="spellEnd"/>
      <w:r>
        <w:rPr>
          <w:lang w:val="en-US"/>
        </w:rPr>
        <w:t xml:space="preserve"> JCL PFIDBZ</w:t>
      </w:r>
    </w:p>
    <w:p w:rsidR="004566B0" w:rsidRDefault="004566B0" w:rsidP="004566B0">
      <w:pPr>
        <w:pStyle w:val="ListParagraph"/>
        <w:numPr>
          <w:ilvl w:val="1"/>
          <w:numId w:val="11"/>
        </w:numPr>
      </w:pPr>
      <w:r>
        <w:lastRenderedPageBreak/>
        <w:t xml:space="preserve">Incluir ficheiros da fidelização </w:t>
      </w:r>
      <w:proofErr w:type="spellStart"/>
      <w:r>
        <w:t>sonae</w:t>
      </w:r>
      <w:proofErr w:type="spellEnd"/>
      <w:r>
        <w:t xml:space="preserve"> dos </w:t>
      </w:r>
      <w:proofErr w:type="spellStart"/>
      <w:r>
        <w:t>job’s</w:t>
      </w:r>
      <w:proofErr w:type="spellEnd"/>
      <w:r>
        <w:t xml:space="preserve"> PELCB0 e PELCB1</w:t>
      </w:r>
    </w:p>
    <w:p w:rsidR="004C2A46" w:rsidRDefault="004C2A46" w:rsidP="004C2A46">
      <w:pPr>
        <w:pStyle w:val="ListParagraph"/>
        <w:rPr>
          <w:lang w:val="en-US"/>
        </w:rPr>
      </w:pPr>
    </w:p>
    <w:p w:rsidR="004C2A46" w:rsidRPr="00E11B4A" w:rsidRDefault="004C2A46" w:rsidP="004C2A46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Alterar</w:t>
      </w:r>
      <w:proofErr w:type="spellEnd"/>
      <w:r>
        <w:rPr>
          <w:lang w:val="en-US"/>
        </w:rPr>
        <w:t xml:space="preserve"> JCL PCOERR</w:t>
      </w:r>
    </w:p>
    <w:p w:rsidR="004C2A46" w:rsidRDefault="004C2A46" w:rsidP="004C2A46">
      <w:pPr>
        <w:pStyle w:val="ListParagraph"/>
        <w:numPr>
          <w:ilvl w:val="1"/>
          <w:numId w:val="11"/>
        </w:numPr>
      </w:pPr>
      <w:r>
        <w:t xml:space="preserve">Incluir ficheiros dos </w:t>
      </w:r>
      <w:proofErr w:type="spellStart"/>
      <w:r>
        <w:t>rejets</w:t>
      </w:r>
      <w:proofErr w:type="spellEnd"/>
      <w:r>
        <w:t xml:space="preserve"> dos </w:t>
      </w:r>
      <w:proofErr w:type="spellStart"/>
      <w:r>
        <w:t>job’s</w:t>
      </w:r>
      <w:proofErr w:type="spellEnd"/>
      <w:r>
        <w:t xml:space="preserve"> PELCB0 e PELCB1</w:t>
      </w:r>
    </w:p>
    <w:p w:rsidR="00934F36" w:rsidRPr="00966AB7" w:rsidRDefault="00934F36" w:rsidP="00934F36">
      <w:pPr>
        <w:pStyle w:val="ListParagraph"/>
      </w:pPr>
    </w:p>
    <w:p w:rsidR="007A5B7C" w:rsidRPr="00E11B4A" w:rsidRDefault="007A5B7C" w:rsidP="007A5B7C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Alterar</w:t>
      </w:r>
      <w:proofErr w:type="spellEnd"/>
      <w:r>
        <w:rPr>
          <w:lang w:val="en-US"/>
        </w:rPr>
        <w:t xml:space="preserve"> JCL PCECB3#</w:t>
      </w:r>
    </w:p>
    <w:p w:rsidR="004C2A46" w:rsidRDefault="004C2A46" w:rsidP="004C2A46">
      <w:pPr>
        <w:pStyle w:val="ListParagraph"/>
        <w:numPr>
          <w:ilvl w:val="1"/>
          <w:numId w:val="11"/>
        </w:numPr>
      </w:pPr>
      <w:r>
        <w:t>Descontinuar PCECB</w:t>
      </w:r>
      <w:r>
        <w:t>3</w:t>
      </w:r>
      <w:r>
        <w:t>#</w:t>
      </w:r>
    </w:p>
    <w:p w:rsidR="007A5B7C" w:rsidRDefault="004C2A46" w:rsidP="007A5B7C">
      <w:pPr>
        <w:pStyle w:val="ListParagraph"/>
        <w:numPr>
          <w:ilvl w:val="1"/>
          <w:numId w:val="11"/>
        </w:numPr>
      </w:pPr>
      <w:r>
        <w:t>I</w:t>
      </w:r>
      <w:r w:rsidR="007A5B7C">
        <w:t xml:space="preserve">ncluir ficheiro dos </w:t>
      </w:r>
      <w:proofErr w:type="spellStart"/>
      <w:r w:rsidR="007A5B7C">
        <w:t>job’s</w:t>
      </w:r>
      <w:proofErr w:type="spellEnd"/>
      <w:r w:rsidR="007A5B7C">
        <w:t xml:space="preserve"> PELCB3T0</w:t>
      </w:r>
      <w:r>
        <w:t xml:space="preserve"> e PELCB3T1</w:t>
      </w:r>
    </w:p>
    <w:p w:rsidR="007A5B7C" w:rsidRPr="007A5B7C" w:rsidRDefault="007A5B7C" w:rsidP="00934F36">
      <w:pPr>
        <w:pStyle w:val="ListParagraph"/>
      </w:pPr>
    </w:p>
    <w:p w:rsidR="007A5B7C" w:rsidRPr="00E11B4A" w:rsidRDefault="007A5B7C" w:rsidP="007A5B7C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Alterar</w:t>
      </w:r>
      <w:proofErr w:type="spellEnd"/>
      <w:r>
        <w:rPr>
          <w:lang w:val="en-US"/>
        </w:rPr>
        <w:t xml:space="preserve"> JCL PCECB31#</w:t>
      </w:r>
    </w:p>
    <w:p w:rsidR="007A5B7C" w:rsidRDefault="004C2A46" w:rsidP="004C2A46">
      <w:pPr>
        <w:pStyle w:val="ListParagraph"/>
        <w:numPr>
          <w:ilvl w:val="1"/>
          <w:numId w:val="11"/>
        </w:numPr>
      </w:pPr>
      <w:r>
        <w:t>Descontinuar PCECB3</w:t>
      </w:r>
      <w:r>
        <w:t>1</w:t>
      </w:r>
      <w:r>
        <w:t>#</w:t>
      </w:r>
    </w:p>
    <w:p w:rsidR="007A5B7C" w:rsidRDefault="007A5B7C" w:rsidP="00934F36">
      <w:pPr>
        <w:pStyle w:val="ListParagraph"/>
      </w:pPr>
    </w:p>
    <w:p w:rsidR="007A5B7C" w:rsidRPr="00E11B4A" w:rsidRDefault="007A5B7C" w:rsidP="007A5B7C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Alterar</w:t>
      </w:r>
      <w:proofErr w:type="spellEnd"/>
      <w:r>
        <w:rPr>
          <w:lang w:val="en-US"/>
        </w:rPr>
        <w:t xml:space="preserve"> JCL PCECB32#</w:t>
      </w:r>
    </w:p>
    <w:p w:rsidR="004C2A46" w:rsidRDefault="004C2A46" w:rsidP="004C2A46">
      <w:pPr>
        <w:pStyle w:val="ListParagraph"/>
        <w:numPr>
          <w:ilvl w:val="1"/>
          <w:numId w:val="11"/>
        </w:numPr>
      </w:pPr>
      <w:r>
        <w:t>Descontinuar PCECB3</w:t>
      </w:r>
      <w:r>
        <w:t>2</w:t>
      </w:r>
      <w:r>
        <w:t>#</w:t>
      </w:r>
    </w:p>
    <w:p w:rsidR="007A5B7C" w:rsidRPr="007A5B7C" w:rsidRDefault="007A5B7C" w:rsidP="00934F36">
      <w:pPr>
        <w:pStyle w:val="ListParagraph"/>
      </w:pPr>
    </w:p>
    <w:p w:rsidR="00E541E1" w:rsidRPr="00E11B4A" w:rsidRDefault="00E541E1" w:rsidP="00E541E1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Alterar</w:t>
      </w:r>
      <w:proofErr w:type="spellEnd"/>
      <w:r>
        <w:rPr>
          <w:lang w:val="en-US"/>
        </w:rPr>
        <w:t xml:space="preserve"> JCL PCFTOUT</w:t>
      </w:r>
    </w:p>
    <w:p w:rsidR="00E541E1" w:rsidRDefault="00E541E1" w:rsidP="00E541E1">
      <w:pPr>
        <w:pStyle w:val="ListParagraph"/>
        <w:numPr>
          <w:ilvl w:val="1"/>
          <w:numId w:val="11"/>
        </w:numPr>
      </w:pPr>
      <w:r>
        <w:t>Incluir ficheiro</w:t>
      </w:r>
      <w:r w:rsidR="004C2A46">
        <w:t>s j</w:t>
      </w:r>
      <w:r>
        <w:t>ob</w:t>
      </w:r>
      <w:r w:rsidR="00BD7B21">
        <w:t>s</w:t>
      </w:r>
      <w:r>
        <w:t xml:space="preserve"> PELCB9</w:t>
      </w:r>
      <w:r w:rsidR="00BD7B21">
        <w:t>, PRPER0 e PCFER0</w:t>
      </w:r>
    </w:p>
    <w:p w:rsidR="0005719C" w:rsidRDefault="0005719C" w:rsidP="00863715">
      <w:pPr>
        <w:pStyle w:val="ListParagraph"/>
      </w:pPr>
    </w:p>
    <w:p w:rsidR="004C2A46" w:rsidRDefault="004C2A46" w:rsidP="00863715">
      <w:pPr>
        <w:pStyle w:val="ListParagraph"/>
      </w:pPr>
    </w:p>
    <w:p w:rsidR="00E541E1" w:rsidRPr="00E11B4A" w:rsidRDefault="00E541E1" w:rsidP="00E541E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Novo JCL PCFER0</w:t>
      </w:r>
    </w:p>
    <w:p w:rsidR="00E541E1" w:rsidRDefault="00E541E1" w:rsidP="00E541E1">
      <w:pPr>
        <w:pStyle w:val="ListParagraph"/>
        <w:numPr>
          <w:ilvl w:val="1"/>
          <w:numId w:val="11"/>
        </w:numPr>
      </w:pPr>
      <w:r>
        <w:t>Trata confirmações e erros do ficheiro ELCB</w:t>
      </w:r>
    </w:p>
    <w:p w:rsidR="00E541E1" w:rsidRDefault="00E541E1" w:rsidP="00863715">
      <w:pPr>
        <w:pStyle w:val="ListParagraph"/>
      </w:pPr>
    </w:p>
    <w:p w:rsidR="00DE3E18" w:rsidRPr="00E11B4A" w:rsidRDefault="00DE3E18" w:rsidP="00DE3E18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Alterar</w:t>
      </w:r>
      <w:proofErr w:type="spellEnd"/>
      <w:r>
        <w:rPr>
          <w:lang w:val="en-US"/>
        </w:rPr>
        <w:t xml:space="preserve"> JCL PCFTSR</w:t>
      </w:r>
    </w:p>
    <w:p w:rsidR="00DE3E18" w:rsidRDefault="00DE3E18" w:rsidP="00DE3E18">
      <w:pPr>
        <w:pStyle w:val="ListParagraph"/>
        <w:numPr>
          <w:ilvl w:val="1"/>
          <w:numId w:val="11"/>
        </w:numPr>
      </w:pPr>
      <w:r>
        <w:t>Incluir ficheiros PMCFER do job PCFTIN</w:t>
      </w:r>
    </w:p>
    <w:p w:rsidR="00DE3E18" w:rsidRDefault="00DE3E18" w:rsidP="00863715">
      <w:pPr>
        <w:pStyle w:val="ListParagraph"/>
      </w:pPr>
    </w:p>
    <w:p w:rsidR="00BD7B21" w:rsidRPr="00E11B4A" w:rsidRDefault="00BD7B21" w:rsidP="00BD7B21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Alterar</w:t>
      </w:r>
      <w:proofErr w:type="spellEnd"/>
      <w:r>
        <w:rPr>
          <w:lang w:val="en-US"/>
        </w:rPr>
        <w:t xml:space="preserve"> JCL PCFT</w:t>
      </w:r>
      <w:r>
        <w:rPr>
          <w:lang w:val="en-US"/>
        </w:rPr>
        <w:t>IN</w:t>
      </w:r>
    </w:p>
    <w:p w:rsidR="00BD7B21" w:rsidRDefault="00BD7B21" w:rsidP="00BD7B21">
      <w:pPr>
        <w:pStyle w:val="ListParagraph"/>
        <w:numPr>
          <w:ilvl w:val="1"/>
          <w:numId w:val="11"/>
        </w:numPr>
      </w:pPr>
      <w:r>
        <w:t xml:space="preserve">Output </w:t>
      </w:r>
      <w:r>
        <w:t xml:space="preserve">ficheiros PMCFER </w:t>
      </w:r>
      <w:r>
        <w:t>e PRPER</w:t>
      </w:r>
    </w:p>
    <w:p w:rsidR="00BD7B21" w:rsidRDefault="00BD7B21" w:rsidP="00863715">
      <w:pPr>
        <w:pStyle w:val="ListParagraph"/>
      </w:pPr>
    </w:p>
    <w:p w:rsidR="00776F61" w:rsidRPr="00E11B4A" w:rsidRDefault="00776F61" w:rsidP="00776F6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Novo JCL PRPER0</w:t>
      </w:r>
    </w:p>
    <w:p w:rsidR="00776F61" w:rsidRDefault="00776F61" w:rsidP="00776F61">
      <w:pPr>
        <w:pStyle w:val="ListParagraph"/>
        <w:numPr>
          <w:ilvl w:val="1"/>
          <w:numId w:val="11"/>
        </w:numPr>
      </w:pPr>
      <w:r>
        <w:t>Lista erros da emissão física SIBS cartões</w:t>
      </w:r>
    </w:p>
    <w:p w:rsidR="00934F36" w:rsidRDefault="00934F36" w:rsidP="00863715">
      <w:pPr>
        <w:pStyle w:val="ListParagraph"/>
      </w:pPr>
    </w:p>
    <w:p w:rsidR="00697DA3" w:rsidRPr="00697DA3" w:rsidRDefault="00697DA3" w:rsidP="00697DA3">
      <w:pPr>
        <w:pStyle w:val="ListParagraph"/>
        <w:numPr>
          <w:ilvl w:val="0"/>
          <w:numId w:val="19"/>
        </w:numPr>
        <w:rPr>
          <w:color w:val="00B050"/>
          <w:sz w:val="28"/>
          <w:szCs w:val="28"/>
        </w:rPr>
      </w:pPr>
      <w:proofErr w:type="spellStart"/>
      <w:r>
        <w:rPr>
          <w:color w:val="00B050"/>
          <w:sz w:val="28"/>
          <w:szCs w:val="28"/>
        </w:rPr>
        <w:t>Copy</w:t>
      </w:r>
      <w:proofErr w:type="spellEnd"/>
      <w:r>
        <w:rPr>
          <w:color w:val="00B050"/>
          <w:sz w:val="28"/>
          <w:szCs w:val="28"/>
        </w:rPr>
        <w:t xml:space="preserve"> </w:t>
      </w:r>
      <w:proofErr w:type="spellStart"/>
      <w:r>
        <w:rPr>
          <w:color w:val="00B050"/>
          <w:sz w:val="28"/>
          <w:szCs w:val="28"/>
        </w:rPr>
        <w:t>Book’s</w:t>
      </w:r>
      <w:proofErr w:type="spellEnd"/>
    </w:p>
    <w:p w:rsidR="00697DA3" w:rsidRDefault="00697DA3" w:rsidP="00863715">
      <w:pPr>
        <w:pStyle w:val="ListParagraph"/>
      </w:pPr>
    </w:p>
    <w:p w:rsidR="00D4159E" w:rsidRDefault="00D4159E" w:rsidP="00D4159E">
      <w:pPr>
        <w:pStyle w:val="ListParagraph"/>
        <w:numPr>
          <w:ilvl w:val="0"/>
          <w:numId w:val="11"/>
        </w:numPr>
      </w:pPr>
      <w:proofErr w:type="spellStart"/>
      <w:r>
        <w:t>Copy</w:t>
      </w:r>
      <w:proofErr w:type="spellEnd"/>
      <w:r>
        <w:t xml:space="preserve"> MCSIBSHT</w:t>
      </w:r>
    </w:p>
    <w:p w:rsidR="00D4159E" w:rsidRDefault="009B393A" w:rsidP="00D4159E">
      <w:pPr>
        <w:pStyle w:val="ListParagraph"/>
        <w:numPr>
          <w:ilvl w:val="1"/>
          <w:numId w:val="11"/>
        </w:numPr>
      </w:pPr>
      <w:r>
        <w:t>Incluir d</w:t>
      </w:r>
      <w:r w:rsidR="00D4159E">
        <w:t xml:space="preserve">escrição dos </w:t>
      </w:r>
      <w:proofErr w:type="spellStart"/>
      <w:r w:rsidR="00D4159E">
        <w:t>Headers</w:t>
      </w:r>
      <w:proofErr w:type="spellEnd"/>
      <w:r w:rsidR="00D4159E">
        <w:t xml:space="preserve"> e </w:t>
      </w:r>
      <w:proofErr w:type="spellStart"/>
      <w:r w:rsidR="00D4159E">
        <w:t>Traillers</w:t>
      </w:r>
      <w:proofErr w:type="spellEnd"/>
      <w:r w:rsidR="00D4159E">
        <w:t xml:space="preserve"> dos ficheiros SIBS</w:t>
      </w:r>
    </w:p>
    <w:p w:rsidR="00D4159E" w:rsidRDefault="00D4159E" w:rsidP="00D4159E">
      <w:pPr>
        <w:pStyle w:val="ListParagraph"/>
      </w:pPr>
    </w:p>
    <w:p w:rsidR="00E11B4A" w:rsidRDefault="00A5604A" w:rsidP="0062627F">
      <w:pPr>
        <w:pStyle w:val="ListParagraph"/>
        <w:numPr>
          <w:ilvl w:val="0"/>
          <w:numId w:val="11"/>
        </w:numPr>
      </w:pPr>
      <w:r>
        <w:t xml:space="preserve">Novo </w:t>
      </w:r>
      <w:proofErr w:type="spellStart"/>
      <w:r w:rsidR="002C3933">
        <w:t>Copy</w:t>
      </w:r>
      <w:proofErr w:type="spellEnd"/>
      <w:r w:rsidR="002C3933">
        <w:t xml:space="preserve"> </w:t>
      </w:r>
      <w:r>
        <w:t>MELCB</w:t>
      </w:r>
    </w:p>
    <w:p w:rsidR="006961CB" w:rsidRDefault="00A5604A" w:rsidP="002C3933">
      <w:pPr>
        <w:pStyle w:val="ListParagraph"/>
        <w:numPr>
          <w:ilvl w:val="1"/>
          <w:numId w:val="11"/>
        </w:numPr>
      </w:pPr>
      <w:r>
        <w:t>Descrição do contudo do ficheiro ELCB</w:t>
      </w:r>
    </w:p>
    <w:p w:rsidR="00E541E1" w:rsidRDefault="00E541E1" w:rsidP="00E541E1">
      <w:pPr>
        <w:pStyle w:val="ListParagraph"/>
        <w:ind w:left="1440"/>
      </w:pPr>
    </w:p>
    <w:p w:rsidR="00E541E1" w:rsidRDefault="00E541E1" w:rsidP="00E541E1">
      <w:pPr>
        <w:pStyle w:val="ListParagraph"/>
        <w:numPr>
          <w:ilvl w:val="0"/>
          <w:numId w:val="11"/>
        </w:numPr>
      </w:pPr>
      <w:r>
        <w:t xml:space="preserve">Novo </w:t>
      </w:r>
      <w:proofErr w:type="spellStart"/>
      <w:r>
        <w:t>Copy</w:t>
      </w:r>
      <w:proofErr w:type="spellEnd"/>
      <w:r>
        <w:t xml:space="preserve"> MCFER</w:t>
      </w:r>
    </w:p>
    <w:p w:rsidR="00E541E1" w:rsidRDefault="00E541E1" w:rsidP="00E541E1">
      <w:pPr>
        <w:pStyle w:val="ListParagraph"/>
        <w:numPr>
          <w:ilvl w:val="1"/>
          <w:numId w:val="11"/>
        </w:numPr>
      </w:pPr>
      <w:r>
        <w:t>Descrição do contudo do ficheiro CFER</w:t>
      </w:r>
    </w:p>
    <w:p w:rsidR="00E541E1" w:rsidRDefault="00E541E1" w:rsidP="00E541E1">
      <w:pPr>
        <w:pStyle w:val="ListParagraph"/>
        <w:ind w:left="1440"/>
      </w:pPr>
    </w:p>
    <w:p w:rsidR="009535CC" w:rsidRDefault="009535CC" w:rsidP="009535CC">
      <w:pPr>
        <w:pStyle w:val="ListParagraph"/>
        <w:numPr>
          <w:ilvl w:val="0"/>
          <w:numId w:val="11"/>
        </w:numPr>
      </w:pPr>
      <w:r>
        <w:t xml:space="preserve">Novo </w:t>
      </w:r>
      <w:proofErr w:type="spellStart"/>
      <w:r>
        <w:t>Copy</w:t>
      </w:r>
      <w:proofErr w:type="spellEnd"/>
      <w:r>
        <w:t xml:space="preserve"> MCMSG</w:t>
      </w:r>
    </w:p>
    <w:p w:rsidR="009535CC" w:rsidRDefault="009535CC" w:rsidP="009535CC">
      <w:pPr>
        <w:pStyle w:val="ListParagraph"/>
        <w:numPr>
          <w:ilvl w:val="1"/>
          <w:numId w:val="11"/>
        </w:numPr>
      </w:pPr>
      <w:r>
        <w:t>Descrição das mensagens de error da SIBS</w:t>
      </w:r>
    </w:p>
    <w:p w:rsidR="009535CC" w:rsidRDefault="009535CC" w:rsidP="00E541E1">
      <w:pPr>
        <w:pStyle w:val="ListParagraph"/>
        <w:ind w:left="1440"/>
      </w:pPr>
    </w:p>
    <w:p w:rsidR="00A54225" w:rsidRDefault="00A54225" w:rsidP="00A54225">
      <w:pPr>
        <w:pStyle w:val="ListParagraph"/>
        <w:numPr>
          <w:ilvl w:val="0"/>
          <w:numId w:val="11"/>
        </w:numPr>
      </w:pPr>
      <w:r>
        <w:t xml:space="preserve">Novo </w:t>
      </w:r>
      <w:proofErr w:type="spellStart"/>
      <w:r>
        <w:t>Copy</w:t>
      </w:r>
      <w:proofErr w:type="spellEnd"/>
      <w:r>
        <w:t xml:space="preserve"> MRPER</w:t>
      </w:r>
    </w:p>
    <w:p w:rsidR="00A54225" w:rsidRDefault="00A54225" w:rsidP="00A54225">
      <w:pPr>
        <w:pStyle w:val="ListParagraph"/>
        <w:numPr>
          <w:ilvl w:val="1"/>
          <w:numId w:val="11"/>
        </w:numPr>
      </w:pPr>
      <w:r>
        <w:t>Descrição do contudo do ficheiro CFER</w:t>
      </w:r>
    </w:p>
    <w:p w:rsidR="00A54225" w:rsidRDefault="00A54225" w:rsidP="00E541E1">
      <w:pPr>
        <w:pStyle w:val="ListParagraph"/>
        <w:ind w:left="1440"/>
      </w:pPr>
    </w:p>
    <w:p w:rsidR="00697DA3" w:rsidRDefault="00697DA3" w:rsidP="00697DA3">
      <w:pPr>
        <w:pStyle w:val="ListParagraph"/>
        <w:rPr>
          <w:color w:val="00B050"/>
          <w:sz w:val="28"/>
          <w:szCs w:val="28"/>
        </w:rPr>
      </w:pPr>
    </w:p>
    <w:p w:rsidR="00697DA3" w:rsidRPr="00697DA3" w:rsidRDefault="00697DA3" w:rsidP="00697DA3">
      <w:pPr>
        <w:pStyle w:val="ListParagraph"/>
        <w:numPr>
          <w:ilvl w:val="0"/>
          <w:numId w:val="19"/>
        </w:numPr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lastRenderedPageBreak/>
        <w:t xml:space="preserve">Programas </w:t>
      </w:r>
      <w:proofErr w:type="spellStart"/>
      <w:r>
        <w:rPr>
          <w:color w:val="00B050"/>
          <w:sz w:val="28"/>
          <w:szCs w:val="28"/>
        </w:rPr>
        <w:t>Batch</w:t>
      </w:r>
      <w:proofErr w:type="spellEnd"/>
    </w:p>
    <w:p w:rsidR="00E11B4A" w:rsidRDefault="00E11B4A" w:rsidP="00E11B4A">
      <w:pPr>
        <w:pStyle w:val="ListParagraph"/>
        <w:ind w:left="1440"/>
      </w:pPr>
    </w:p>
    <w:p w:rsidR="00E11B4A" w:rsidRPr="009535CC" w:rsidRDefault="00A5604A" w:rsidP="0062627F">
      <w:pPr>
        <w:pStyle w:val="ListParagraph"/>
        <w:numPr>
          <w:ilvl w:val="0"/>
          <w:numId w:val="11"/>
        </w:numPr>
      </w:pPr>
      <w:r w:rsidRPr="009535CC">
        <w:t>Novo Programa NEECLB0</w:t>
      </w:r>
    </w:p>
    <w:p w:rsidR="00A5604A" w:rsidRDefault="00A5604A" w:rsidP="00A5604A">
      <w:pPr>
        <w:pStyle w:val="ListParagraph"/>
        <w:numPr>
          <w:ilvl w:val="1"/>
          <w:numId w:val="11"/>
        </w:numPr>
      </w:pPr>
      <w:r>
        <w:t>Trata pedidos Novos e Substituições</w:t>
      </w:r>
    </w:p>
    <w:p w:rsidR="00FF46C7" w:rsidRPr="009535CC" w:rsidRDefault="00FF46C7" w:rsidP="00FF46C7">
      <w:pPr>
        <w:pStyle w:val="ListParagraph"/>
      </w:pPr>
    </w:p>
    <w:p w:rsidR="00FF46C7" w:rsidRPr="009535CC" w:rsidRDefault="00FF46C7" w:rsidP="00FF46C7">
      <w:pPr>
        <w:pStyle w:val="ListParagraph"/>
        <w:numPr>
          <w:ilvl w:val="0"/>
          <w:numId w:val="11"/>
        </w:numPr>
      </w:pPr>
      <w:r w:rsidRPr="009535CC">
        <w:t>Novo Programa NEECLB1</w:t>
      </w:r>
    </w:p>
    <w:p w:rsidR="00FF46C7" w:rsidRDefault="00FF46C7" w:rsidP="00FF46C7">
      <w:pPr>
        <w:pStyle w:val="ListParagraph"/>
        <w:numPr>
          <w:ilvl w:val="1"/>
          <w:numId w:val="11"/>
        </w:numPr>
      </w:pPr>
      <w:r>
        <w:t>Trata pedidos Renovações</w:t>
      </w:r>
    </w:p>
    <w:p w:rsidR="00FF46C7" w:rsidRDefault="00FF46C7" w:rsidP="00E11B4A">
      <w:pPr>
        <w:ind w:left="720"/>
      </w:pPr>
    </w:p>
    <w:p w:rsidR="00FF46C7" w:rsidRPr="00E11B4A" w:rsidRDefault="00FF46C7" w:rsidP="00FF46C7">
      <w:pPr>
        <w:pStyle w:val="ListParagraph"/>
        <w:numPr>
          <w:ilvl w:val="0"/>
          <w:numId w:val="11"/>
        </w:numPr>
        <w:rPr>
          <w:lang w:val="en-US"/>
        </w:rPr>
      </w:pPr>
      <w:r w:rsidRPr="009535CC">
        <w:t>N</w:t>
      </w:r>
      <w:proofErr w:type="spellStart"/>
      <w:r>
        <w:rPr>
          <w:lang w:val="en-US"/>
        </w:rPr>
        <w:t>ovo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Programa</w:t>
      </w:r>
      <w:proofErr w:type="spellEnd"/>
      <w:r>
        <w:rPr>
          <w:lang w:val="en-US"/>
        </w:rPr>
        <w:t xml:space="preserve"> NEECLB3</w:t>
      </w:r>
    </w:p>
    <w:p w:rsidR="00FF46C7" w:rsidRDefault="00FF46C7" w:rsidP="00FF46C7">
      <w:pPr>
        <w:pStyle w:val="ListParagraph"/>
        <w:numPr>
          <w:ilvl w:val="1"/>
          <w:numId w:val="11"/>
        </w:numPr>
      </w:pPr>
      <w:r>
        <w:t>Trata pedidos cartões provisórios</w:t>
      </w:r>
    </w:p>
    <w:p w:rsidR="00E11B4A" w:rsidRPr="00A5604A" w:rsidRDefault="00E11B4A" w:rsidP="00E11B4A">
      <w:pPr>
        <w:ind w:left="720"/>
      </w:pPr>
      <w:r w:rsidRPr="00A5604A">
        <w:t xml:space="preserve">                                                                  </w:t>
      </w:r>
    </w:p>
    <w:p w:rsidR="00D4159E" w:rsidRPr="00E11B4A" w:rsidRDefault="00D4159E" w:rsidP="00D4159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Novo </w:t>
      </w:r>
      <w:proofErr w:type="spellStart"/>
      <w:r>
        <w:rPr>
          <w:lang w:val="en-US"/>
        </w:rPr>
        <w:t>Programa</w:t>
      </w:r>
      <w:proofErr w:type="spellEnd"/>
      <w:r>
        <w:rPr>
          <w:lang w:val="en-US"/>
        </w:rPr>
        <w:t xml:space="preserve"> NEECLB9</w:t>
      </w:r>
    </w:p>
    <w:p w:rsidR="00D4159E" w:rsidRDefault="00D4159E" w:rsidP="00D4159E">
      <w:pPr>
        <w:pStyle w:val="ListParagraph"/>
        <w:numPr>
          <w:ilvl w:val="1"/>
          <w:numId w:val="11"/>
        </w:numPr>
      </w:pPr>
      <w:r>
        <w:t xml:space="preserve">Trata </w:t>
      </w:r>
      <w:proofErr w:type="spellStart"/>
      <w:r>
        <w:t>Header</w:t>
      </w:r>
      <w:proofErr w:type="spellEnd"/>
      <w:r w:rsidR="00FF46C7">
        <w:t>,</w:t>
      </w:r>
      <w:r>
        <w:t xml:space="preserve"> </w:t>
      </w:r>
      <w:proofErr w:type="spellStart"/>
      <w:r>
        <w:t>Trailler</w:t>
      </w:r>
      <w:proofErr w:type="spellEnd"/>
      <w:r>
        <w:t xml:space="preserve"> e registo parâmetros dos pedidos cartão</w:t>
      </w:r>
    </w:p>
    <w:p w:rsidR="00E11B4A" w:rsidRDefault="00E11B4A" w:rsidP="00E11B4A">
      <w:pPr>
        <w:ind w:left="720"/>
      </w:pPr>
    </w:p>
    <w:p w:rsidR="003E67EE" w:rsidRPr="00E11B4A" w:rsidRDefault="003E67EE" w:rsidP="003E67E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Novo </w:t>
      </w:r>
      <w:proofErr w:type="spellStart"/>
      <w:r>
        <w:rPr>
          <w:lang w:val="en-US"/>
        </w:rPr>
        <w:t>Programa</w:t>
      </w:r>
      <w:proofErr w:type="spellEnd"/>
      <w:r>
        <w:rPr>
          <w:lang w:val="en-US"/>
        </w:rPr>
        <w:t xml:space="preserve"> NECFER0</w:t>
      </w:r>
    </w:p>
    <w:p w:rsidR="003E67EE" w:rsidRDefault="003E67EE" w:rsidP="003E67EE">
      <w:pPr>
        <w:pStyle w:val="ListParagraph"/>
        <w:numPr>
          <w:ilvl w:val="1"/>
          <w:numId w:val="11"/>
        </w:numPr>
      </w:pPr>
      <w:r>
        <w:t>Trata Erros e confirmações da criação de cartões logica na SIBS</w:t>
      </w:r>
    </w:p>
    <w:p w:rsidR="003E67EE" w:rsidRPr="00905E87" w:rsidRDefault="003E67EE" w:rsidP="003E67EE">
      <w:pPr>
        <w:pStyle w:val="ListParagraph"/>
      </w:pPr>
    </w:p>
    <w:p w:rsidR="003E67EE" w:rsidRPr="00E11B4A" w:rsidRDefault="003E67EE" w:rsidP="003E67EE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Alterar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Programa</w:t>
      </w:r>
      <w:proofErr w:type="spellEnd"/>
      <w:r>
        <w:rPr>
          <w:lang w:val="en-US"/>
        </w:rPr>
        <w:t xml:space="preserve"> NECFTSR</w:t>
      </w:r>
    </w:p>
    <w:p w:rsidR="003E67EE" w:rsidRDefault="003E67EE" w:rsidP="003E67EE">
      <w:pPr>
        <w:pStyle w:val="ListParagraph"/>
        <w:numPr>
          <w:ilvl w:val="1"/>
          <w:numId w:val="11"/>
        </w:numPr>
      </w:pPr>
      <w:r>
        <w:t>Trata Erros e confirmações da criação de cartões logica na SIBS</w:t>
      </w:r>
    </w:p>
    <w:p w:rsidR="003E67EE" w:rsidRDefault="003E67EE" w:rsidP="00E11B4A">
      <w:pPr>
        <w:ind w:left="720"/>
      </w:pPr>
    </w:p>
    <w:p w:rsidR="00E360B4" w:rsidRPr="00E11B4A" w:rsidRDefault="00E360B4" w:rsidP="00E360B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Novo </w:t>
      </w:r>
      <w:proofErr w:type="spellStart"/>
      <w:r>
        <w:rPr>
          <w:lang w:val="en-US"/>
        </w:rPr>
        <w:t>Programa</w:t>
      </w:r>
      <w:proofErr w:type="spellEnd"/>
      <w:r>
        <w:rPr>
          <w:lang w:val="en-US"/>
        </w:rPr>
        <w:t xml:space="preserve"> NERPER0</w:t>
      </w:r>
    </w:p>
    <w:p w:rsidR="00E360B4" w:rsidRDefault="00776F61" w:rsidP="00E360B4">
      <w:pPr>
        <w:pStyle w:val="ListParagraph"/>
        <w:numPr>
          <w:ilvl w:val="1"/>
          <w:numId w:val="11"/>
        </w:numPr>
      </w:pPr>
      <w:r>
        <w:t>List</w:t>
      </w:r>
      <w:r w:rsidR="00701BAD">
        <w:t>0061</w:t>
      </w:r>
      <w:r w:rsidR="00E360B4">
        <w:t xml:space="preserve"> Erros da produção física de cartões na SIBS Cartões</w:t>
      </w:r>
    </w:p>
    <w:p w:rsidR="00E360B4" w:rsidRDefault="00E360B4" w:rsidP="00E11B4A">
      <w:pPr>
        <w:ind w:left="720"/>
      </w:pPr>
    </w:p>
    <w:p w:rsidR="00934F36" w:rsidRPr="00E11B4A" w:rsidRDefault="00934F36" w:rsidP="00934F36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Alterar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Programa</w:t>
      </w:r>
      <w:proofErr w:type="spellEnd"/>
      <w:r>
        <w:rPr>
          <w:lang w:val="en-US"/>
        </w:rPr>
        <w:t xml:space="preserve"> NECFTOUT</w:t>
      </w:r>
    </w:p>
    <w:p w:rsidR="00934F36" w:rsidRDefault="00934F36" w:rsidP="00934F36">
      <w:pPr>
        <w:pStyle w:val="ListParagraph"/>
        <w:numPr>
          <w:ilvl w:val="1"/>
          <w:numId w:val="11"/>
        </w:numPr>
      </w:pPr>
      <w:r>
        <w:t>Incluir ficheiro do job PELCB9</w:t>
      </w:r>
      <w:r w:rsidR="00BD7B21">
        <w:t>, PCFER0 e PRPER0</w:t>
      </w:r>
    </w:p>
    <w:p w:rsidR="00BD7B21" w:rsidRPr="00BD7B21" w:rsidRDefault="00BD7B21" w:rsidP="00BD7B21">
      <w:pPr>
        <w:pStyle w:val="ListParagraph"/>
      </w:pPr>
    </w:p>
    <w:p w:rsidR="00BD7B21" w:rsidRPr="00E11B4A" w:rsidRDefault="00BD7B21" w:rsidP="00BD7B21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Alterar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Programa</w:t>
      </w:r>
      <w:proofErr w:type="spellEnd"/>
      <w:r>
        <w:rPr>
          <w:lang w:val="en-US"/>
        </w:rPr>
        <w:t xml:space="preserve"> NECFT</w:t>
      </w:r>
      <w:r>
        <w:rPr>
          <w:lang w:val="en-US"/>
        </w:rPr>
        <w:t>IN</w:t>
      </w:r>
    </w:p>
    <w:p w:rsidR="00BD7B21" w:rsidRDefault="00BD7B21" w:rsidP="00BD7B21">
      <w:pPr>
        <w:pStyle w:val="ListParagraph"/>
        <w:numPr>
          <w:ilvl w:val="1"/>
          <w:numId w:val="11"/>
        </w:numPr>
      </w:pPr>
      <w:r>
        <w:t>Incluir ficheiro</w:t>
      </w:r>
      <w:r>
        <w:t>s CFER e RPER</w:t>
      </w:r>
    </w:p>
    <w:p w:rsidR="00934F36" w:rsidRDefault="00934F36" w:rsidP="00E11B4A">
      <w:pPr>
        <w:ind w:left="720"/>
      </w:pPr>
    </w:p>
    <w:p w:rsidR="00DE3E18" w:rsidRDefault="00DE3E18" w:rsidP="00DE3E18">
      <w:pPr>
        <w:pStyle w:val="ListParagraph"/>
      </w:pPr>
    </w:p>
    <w:p w:rsidR="00E541E1" w:rsidRPr="00A5604A" w:rsidRDefault="00E541E1" w:rsidP="00E11B4A">
      <w:pPr>
        <w:ind w:left="720"/>
      </w:pPr>
    </w:p>
    <w:p w:rsidR="00697DA3" w:rsidRPr="00697DA3" w:rsidRDefault="00697DA3" w:rsidP="00697DA3">
      <w:pPr>
        <w:pStyle w:val="ListParagraph"/>
        <w:numPr>
          <w:ilvl w:val="0"/>
          <w:numId w:val="19"/>
        </w:numPr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>Ficheiros CFT</w:t>
      </w:r>
    </w:p>
    <w:p w:rsidR="00D57788" w:rsidRPr="00A5604A" w:rsidRDefault="00D57788" w:rsidP="001949C7"/>
    <w:p w:rsidR="001949C7" w:rsidRPr="00966AB7" w:rsidRDefault="009A302F" w:rsidP="001949C7">
      <w:pPr>
        <w:pStyle w:val="Heading1"/>
        <w:rPr>
          <w:rFonts w:ascii="Helvetica" w:hAnsi="Helvetica"/>
          <w:color w:val="005041"/>
        </w:rPr>
      </w:pPr>
      <w:bookmarkStart w:id="7" w:name="_Toc241401599"/>
      <w:proofErr w:type="spellStart"/>
      <w:r w:rsidRPr="00966AB7">
        <w:rPr>
          <w:rFonts w:ascii="Helvetica" w:hAnsi="Helvetica"/>
          <w:color w:val="005041"/>
        </w:rPr>
        <w:t>Check</w:t>
      </w:r>
      <w:proofErr w:type="spellEnd"/>
      <w:r w:rsidRPr="00966AB7">
        <w:rPr>
          <w:rFonts w:ascii="Helvetica" w:hAnsi="Helvetica"/>
          <w:color w:val="005041"/>
        </w:rPr>
        <w:t xml:space="preserve"> </w:t>
      </w:r>
      <w:proofErr w:type="spellStart"/>
      <w:r w:rsidRPr="00966AB7">
        <w:rPr>
          <w:rFonts w:ascii="Helvetica" w:hAnsi="Helvetica"/>
          <w:color w:val="005041"/>
        </w:rPr>
        <w:t>List</w:t>
      </w:r>
      <w:proofErr w:type="spellEnd"/>
      <w:r w:rsidRPr="00966AB7">
        <w:rPr>
          <w:rFonts w:ascii="Helvetica" w:hAnsi="Helvetica"/>
          <w:color w:val="005041"/>
        </w:rPr>
        <w:t xml:space="preserve"> de Impactos</w:t>
      </w:r>
      <w:bookmarkEnd w:id="7"/>
    </w:p>
    <w:p w:rsidR="00C92B93" w:rsidRDefault="009A302F" w:rsidP="00C92B93">
      <w:pPr>
        <w:rPr>
          <w:color w:val="808080"/>
        </w:rPr>
      </w:pPr>
      <w:r>
        <w:rPr>
          <w:color w:val="808080"/>
        </w:rPr>
        <w:t>Verificação dos impactos que o pedido vai ter no domínio / aplicação da tabela seguinte:</w:t>
      </w:r>
    </w:p>
    <w:p w:rsidR="00AD4703" w:rsidRDefault="00AD4703" w:rsidP="00C92B93">
      <w:pPr>
        <w:rPr>
          <w:color w:val="80808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2"/>
        <w:gridCol w:w="3632"/>
        <w:gridCol w:w="1139"/>
        <w:gridCol w:w="950"/>
      </w:tblGrid>
      <w:tr w:rsidR="00DE2B83" w:rsidRPr="00DE2B83" w:rsidTr="00DE2B83">
        <w:trPr>
          <w:jc w:val="center"/>
        </w:trPr>
        <w:tc>
          <w:tcPr>
            <w:tcW w:w="0" w:type="auto"/>
          </w:tcPr>
          <w:p w:rsidR="00F61FFC" w:rsidRPr="00DE2B83" w:rsidRDefault="00F61FFC" w:rsidP="00DE2B83">
            <w:pPr>
              <w:jc w:val="center"/>
              <w:rPr>
                <w:b/>
                <w:color w:val="808080"/>
                <w:sz w:val="20"/>
                <w:szCs w:val="20"/>
              </w:rPr>
            </w:pPr>
            <w:r w:rsidRPr="00DE2B83">
              <w:rPr>
                <w:b/>
                <w:color w:val="808080"/>
                <w:sz w:val="20"/>
                <w:szCs w:val="20"/>
              </w:rPr>
              <w:t>Domínio / Aplicação</w:t>
            </w:r>
          </w:p>
        </w:tc>
        <w:tc>
          <w:tcPr>
            <w:tcW w:w="0" w:type="auto"/>
          </w:tcPr>
          <w:p w:rsidR="00F61FFC" w:rsidRPr="00DE2B83" w:rsidRDefault="00F61FFC" w:rsidP="00DE2B83">
            <w:pPr>
              <w:jc w:val="center"/>
              <w:rPr>
                <w:b/>
                <w:color w:val="808080"/>
                <w:sz w:val="20"/>
                <w:szCs w:val="20"/>
              </w:rPr>
            </w:pPr>
            <w:r w:rsidRPr="00DE2B83">
              <w:rPr>
                <w:b/>
                <w:color w:val="808080"/>
                <w:sz w:val="20"/>
                <w:szCs w:val="20"/>
              </w:rPr>
              <w:t>Responsável</w:t>
            </w:r>
          </w:p>
        </w:tc>
        <w:tc>
          <w:tcPr>
            <w:tcW w:w="0" w:type="auto"/>
          </w:tcPr>
          <w:p w:rsidR="00F61FFC" w:rsidRPr="00DE2B83" w:rsidRDefault="00F61FFC" w:rsidP="00DE2B83">
            <w:pPr>
              <w:jc w:val="center"/>
              <w:rPr>
                <w:b/>
                <w:color w:val="808080"/>
                <w:sz w:val="20"/>
                <w:szCs w:val="20"/>
              </w:rPr>
            </w:pPr>
            <w:r w:rsidRPr="00DE2B83">
              <w:rPr>
                <w:b/>
                <w:color w:val="808080"/>
                <w:sz w:val="20"/>
                <w:szCs w:val="20"/>
              </w:rPr>
              <w:t>Impactado</w:t>
            </w:r>
          </w:p>
        </w:tc>
        <w:tc>
          <w:tcPr>
            <w:tcW w:w="0" w:type="auto"/>
          </w:tcPr>
          <w:p w:rsidR="00F61FFC" w:rsidRPr="00DE2B83" w:rsidRDefault="00F61FFC" w:rsidP="00DE2B83">
            <w:pPr>
              <w:jc w:val="center"/>
              <w:rPr>
                <w:b/>
                <w:color w:val="808080"/>
                <w:sz w:val="20"/>
                <w:szCs w:val="20"/>
              </w:rPr>
            </w:pPr>
            <w:r w:rsidRPr="00DE2B83">
              <w:rPr>
                <w:b/>
                <w:color w:val="808080"/>
                <w:sz w:val="20"/>
                <w:szCs w:val="20"/>
              </w:rPr>
              <w:t>Detalhes</w:t>
            </w:r>
          </w:p>
        </w:tc>
      </w:tr>
      <w:tr w:rsidR="00DE2B83" w:rsidRPr="00DE2B83" w:rsidTr="00DE2B83">
        <w:trPr>
          <w:jc w:val="center"/>
        </w:trPr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r w:rsidRPr="00DE2B83">
              <w:rPr>
                <w:color w:val="808080"/>
                <w:sz w:val="20"/>
                <w:szCs w:val="20"/>
              </w:rPr>
              <w:t>COFIDIS</w:t>
            </w:r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r w:rsidRPr="00DE2B83">
              <w:rPr>
                <w:color w:val="808080"/>
                <w:sz w:val="20"/>
                <w:szCs w:val="20"/>
              </w:rPr>
              <w:t>Coordenação Informática: Cecília Oliveira</w:t>
            </w:r>
          </w:p>
        </w:tc>
        <w:tc>
          <w:tcPr>
            <w:tcW w:w="0" w:type="auto"/>
          </w:tcPr>
          <w:p w:rsidR="00F61FFC" w:rsidRPr="00DE2B83" w:rsidRDefault="002A533F" w:rsidP="002A533F">
            <w:pPr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Não</w:t>
            </w:r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</w:p>
        </w:tc>
      </w:tr>
      <w:tr w:rsidR="00DE2B83" w:rsidRPr="00DE2B83" w:rsidTr="00DE2B83">
        <w:trPr>
          <w:jc w:val="center"/>
        </w:trPr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proofErr w:type="spellStart"/>
            <w:r w:rsidRPr="00DE2B83">
              <w:rPr>
                <w:color w:val="808080"/>
                <w:sz w:val="20"/>
                <w:szCs w:val="20"/>
              </w:rPr>
              <w:t>DataWarehouse</w:t>
            </w:r>
            <w:proofErr w:type="spellEnd"/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r w:rsidRPr="00DE2B83">
              <w:rPr>
                <w:color w:val="808080"/>
                <w:sz w:val="20"/>
                <w:szCs w:val="20"/>
              </w:rPr>
              <w:t xml:space="preserve">Artur </w:t>
            </w:r>
            <w:proofErr w:type="spellStart"/>
            <w:r w:rsidRPr="00DE2B83">
              <w:rPr>
                <w:color w:val="808080"/>
                <w:sz w:val="20"/>
                <w:szCs w:val="20"/>
              </w:rPr>
              <w:t>Baltarejo</w:t>
            </w:r>
            <w:proofErr w:type="spellEnd"/>
          </w:p>
        </w:tc>
        <w:tc>
          <w:tcPr>
            <w:tcW w:w="0" w:type="auto"/>
          </w:tcPr>
          <w:p w:rsidR="00F61FFC" w:rsidRPr="00DE2B83" w:rsidRDefault="002A533F" w:rsidP="00C92B93">
            <w:pPr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Não</w:t>
            </w:r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</w:p>
        </w:tc>
      </w:tr>
      <w:tr w:rsidR="00DE2B83" w:rsidRPr="00DE2B83" w:rsidTr="00DE2B83">
        <w:trPr>
          <w:jc w:val="center"/>
        </w:trPr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r w:rsidRPr="00DE2B83">
              <w:rPr>
                <w:color w:val="808080"/>
                <w:sz w:val="20"/>
                <w:szCs w:val="20"/>
              </w:rPr>
              <w:t>CRM</w:t>
            </w:r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r w:rsidRPr="00DE2B83">
              <w:rPr>
                <w:color w:val="808080"/>
                <w:sz w:val="20"/>
                <w:szCs w:val="20"/>
              </w:rPr>
              <w:t>Nuno Barreto</w:t>
            </w:r>
          </w:p>
        </w:tc>
        <w:tc>
          <w:tcPr>
            <w:tcW w:w="0" w:type="auto"/>
          </w:tcPr>
          <w:p w:rsidR="00F61FFC" w:rsidRPr="00DE2B83" w:rsidRDefault="002A533F" w:rsidP="00C92B93">
            <w:pPr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Não</w:t>
            </w:r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</w:p>
        </w:tc>
      </w:tr>
      <w:tr w:rsidR="00DE2B83" w:rsidRPr="00DE2B83" w:rsidTr="00DE2B83">
        <w:trPr>
          <w:jc w:val="center"/>
        </w:trPr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r w:rsidRPr="00DE2B83">
              <w:rPr>
                <w:color w:val="808080"/>
                <w:sz w:val="20"/>
                <w:szCs w:val="20"/>
              </w:rPr>
              <w:t>Provisões Banco de Portugal</w:t>
            </w:r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r w:rsidRPr="00DE2B83">
              <w:rPr>
                <w:color w:val="808080"/>
                <w:sz w:val="20"/>
                <w:szCs w:val="20"/>
              </w:rPr>
              <w:t>Nuno Santos / Joana Simões</w:t>
            </w:r>
          </w:p>
        </w:tc>
        <w:tc>
          <w:tcPr>
            <w:tcW w:w="0" w:type="auto"/>
          </w:tcPr>
          <w:p w:rsidR="00F61FFC" w:rsidRPr="00DE2B83" w:rsidRDefault="002A533F" w:rsidP="00C92B93">
            <w:pPr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Não</w:t>
            </w:r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</w:p>
        </w:tc>
      </w:tr>
      <w:tr w:rsidR="00DE2B83" w:rsidRPr="00DE2B83" w:rsidTr="00DE2B83">
        <w:trPr>
          <w:jc w:val="center"/>
        </w:trPr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proofErr w:type="spellStart"/>
            <w:r w:rsidRPr="00DE2B83">
              <w:rPr>
                <w:color w:val="808080"/>
                <w:sz w:val="20"/>
                <w:szCs w:val="20"/>
              </w:rPr>
              <w:t>Home</w:t>
            </w:r>
            <w:proofErr w:type="spellEnd"/>
            <w:r w:rsidRPr="00DE2B83">
              <w:rPr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E2B83">
              <w:rPr>
                <w:color w:val="808080"/>
                <w:sz w:val="20"/>
                <w:szCs w:val="20"/>
              </w:rPr>
              <w:t>Banking</w:t>
            </w:r>
            <w:proofErr w:type="spellEnd"/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r w:rsidRPr="00DE2B83">
              <w:rPr>
                <w:color w:val="808080"/>
                <w:sz w:val="20"/>
                <w:szCs w:val="20"/>
              </w:rPr>
              <w:t>Vasco Silva</w:t>
            </w:r>
          </w:p>
        </w:tc>
        <w:tc>
          <w:tcPr>
            <w:tcW w:w="0" w:type="auto"/>
          </w:tcPr>
          <w:p w:rsidR="00F61FFC" w:rsidRPr="00DE2B83" w:rsidRDefault="002A533F" w:rsidP="00C92B93">
            <w:pPr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Não</w:t>
            </w:r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</w:p>
        </w:tc>
      </w:tr>
      <w:tr w:rsidR="00DE2B83" w:rsidRPr="00DE2B83" w:rsidTr="00DE2B83">
        <w:trPr>
          <w:jc w:val="center"/>
        </w:trPr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r w:rsidRPr="00DE2B83">
              <w:rPr>
                <w:color w:val="808080"/>
                <w:sz w:val="20"/>
                <w:szCs w:val="20"/>
              </w:rPr>
              <w:t>Partição Pré-Produção</w:t>
            </w:r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r w:rsidRPr="00DE2B83">
              <w:rPr>
                <w:color w:val="808080"/>
                <w:sz w:val="20"/>
                <w:szCs w:val="20"/>
              </w:rPr>
              <w:t>Carlos Cruz</w:t>
            </w:r>
          </w:p>
        </w:tc>
        <w:tc>
          <w:tcPr>
            <w:tcW w:w="0" w:type="auto"/>
          </w:tcPr>
          <w:p w:rsidR="00F61FFC" w:rsidRPr="00DE2B83" w:rsidRDefault="002A533F" w:rsidP="00C92B93">
            <w:pPr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Não</w:t>
            </w:r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</w:p>
        </w:tc>
      </w:tr>
      <w:tr w:rsidR="00DE2B83" w:rsidRPr="00DE2B83" w:rsidTr="00DE2B83">
        <w:trPr>
          <w:jc w:val="center"/>
        </w:trPr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r w:rsidRPr="00DE2B83">
              <w:rPr>
                <w:color w:val="808080"/>
                <w:sz w:val="20"/>
                <w:szCs w:val="20"/>
              </w:rPr>
              <w:t>PCE / PRT</w:t>
            </w:r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r w:rsidRPr="00DE2B83">
              <w:rPr>
                <w:color w:val="808080"/>
                <w:sz w:val="20"/>
                <w:szCs w:val="20"/>
              </w:rPr>
              <w:t>Carlos Cruz / António Grenhas</w:t>
            </w:r>
          </w:p>
        </w:tc>
        <w:tc>
          <w:tcPr>
            <w:tcW w:w="0" w:type="auto"/>
          </w:tcPr>
          <w:p w:rsidR="00F61FFC" w:rsidRPr="00DE2B83" w:rsidRDefault="002A533F" w:rsidP="00C92B93">
            <w:pPr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Não</w:t>
            </w:r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</w:p>
        </w:tc>
      </w:tr>
      <w:tr w:rsidR="00DE2B83" w:rsidRPr="00DE2B83" w:rsidTr="00DE2B83">
        <w:trPr>
          <w:jc w:val="center"/>
        </w:trPr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r w:rsidRPr="00DE2B83">
              <w:rPr>
                <w:color w:val="808080"/>
                <w:sz w:val="20"/>
                <w:szCs w:val="20"/>
              </w:rPr>
              <w:t>Novo CFT</w:t>
            </w:r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r w:rsidRPr="00DE2B83">
              <w:rPr>
                <w:color w:val="808080"/>
                <w:sz w:val="20"/>
                <w:szCs w:val="20"/>
              </w:rPr>
              <w:t>Sistemas e Segurança</w:t>
            </w:r>
          </w:p>
        </w:tc>
        <w:tc>
          <w:tcPr>
            <w:tcW w:w="0" w:type="auto"/>
          </w:tcPr>
          <w:p w:rsidR="00F61FFC" w:rsidRPr="00DE2B83" w:rsidRDefault="002A533F" w:rsidP="00C92B93">
            <w:pPr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Não</w:t>
            </w:r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</w:p>
        </w:tc>
      </w:tr>
      <w:tr w:rsidR="00DE2B83" w:rsidRPr="00DE2B83" w:rsidTr="00DE2B83">
        <w:trPr>
          <w:jc w:val="center"/>
        </w:trPr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r w:rsidRPr="00DE2B83">
              <w:rPr>
                <w:color w:val="808080"/>
                <w:sz w:val="20"/>
                <w:szCs w:val="20"/>
              </w:rPr>
              <w:t>Reverse Proxy</w:t>
            </w:r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r w:rsidRPr="00DE2B83">
              <w:rPr>
                <w:color w:val="808080"/>
                <w:sz w:val="20"/>
                <w:szCs w:val="20"/>
              </w:rPr>
              <w:t>Nuno Tomás</w:t>
            </w:r>
          </w:p>
        </w:tc>
        <w:tc>
          <w:tcPr>
            <w:tcW w:w="0" w:type="auto"/>
          </w:tcPr>
          <w:p w:rsidR="00F61FFC" w:rsidRPr="00DE2B83" w:rsidRDefault="002A533F" w:rsidP="00C92B93">
            <w:pPr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Não</w:t>
            </w:r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</w:p>
        </w:tc>
      </w:tr>
      <w:tr w:rsidR="00DE2B83" w:rsidRPr="00DE2B83" w:rsidTr="00DE2B83">
        <w:trPr>
          <w:jc w:val="center"/>
        </w:trPr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proofErr w:type="spellStart"/>
            <w:r w:rsidRPr="00DE2B83">
              <w:rPr>
                <w:color w:val="808080"/>
                <w:sz w:val="20"/>
                <w:szCs w:val="20"/>
              </w:rPr>
              <w:t>Hipervisão</w:t>
            </w:r>
            <w:proofErr w:type="spellEnd"/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r w:rsidRPr="00DE2B83">
              <w:rPr>
                <w:color w:val="808080"/>
                <w:sz w:val="20"/>
                <w:szCs w:val="20"/>
              </w:rPr>
              <w:t>Nuno Tomás</w:t>
            </w:r>
          </w:p>
        </w:tc>
        <w:tc>
          <w:tcPr>
            <w:tcW w:w="0" w:type="auto"/>
          </w:tcPr>
          <w:p w:rsidR="00F61FFC" w:rsidRPr="00DE2B83" w:rsidRDefault="002A533F" w:rsidP="00C92B93">
            <w:pPr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Não</w:t>
            </w:r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</w:p>
        </w:tc>
      </w:tr>
      <w:tr w:rsidR="00DE2B83" w:rsidRPr="00DE2B83" w:rsidTr="00DE2B83">
        <w:trPr>
          <w:jc w:val="center"/>
        </w:trPr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r w:rsidRPr="00DE2B83">
              <w:rPr>
                <w:color w:val="808080"/>
                <w:sz w:val="20"/>
                <w:szCs w:val="20"/>
              </w:rPr>
              <w:t>Revisão SLA</w:t>
            </w:r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r w:rsidRPr="00DE2B83">
              <w:rPr>
                <w:color w:val="808080"/>
                <w:sz w:val="20"/>
                <w:szCs w:val="20"/>
              </w:rPr>
              <w:t>RD</w:t>
            </w:r>
          </w:p>
        </w:tc>
        <w:tc>
          <w:tcPr>
            <w:tcW w:w="0" w:type="auto"/>
          </w:tcPr>
          <w:p w:rsidR="00F61FFC" w:rsidRPr="00DE2B83" w:rsidRDefault="002A533F" w:rsidP="00C92B93">
            <w:pPr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Não</w:t>
            </w:r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</w:p>
        </w:tc>
      </w:tr>
      <w:tr w:rsidR="00DE2B83" w:rsidRPr="00DE2B83" w:rsidTr="00DE2B83">
        <w:trPr>
          <w:jc w:val="center"/>
        </w:trPr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r w:rsidRPr="00DE2B83">
              <w:rPr>
                <w:color w:val="808080"/>
                <w:sz w:val="20"/>
                <w:szCs w:val="20"/>
              </w:rPr>
              <w:t>Conversões CP (NECSIBS)</w:t>
            </w:r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  <w:r w:rsidRPr="00DE2B83">
              <w:rPr>
                <w:color w:val="808080"/>
                <w:sz w:val="20"/>
                <w:szCs w:val="20"/>
              </w:rPr>
              <w:t>Carlos Camões</w:t>
            </w:r>
          </w:p>
        </w:tc>
        <w:tc>
          <w:tcPr>
            <w:tcW w:w="0" w:type="auto"/>
          </w:tcPr>
          <w:p w:rsidR="00F61FFC" w:rsidRPr="00DE2B83" w:rsidRDefault="002A533F" w:rsidP="00C92B93">
            <w:pPr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Não</w:t>
            </w:r>
          </w:p>
        </w:tc>
        <w:tc>
          <w:tcPr>
            <w:tcW w:w="0" w:type="auto"/>
          </w:tcPr>
          <w:p w:rsidR="00F61FFC" w:rsidRPr="00DE2B83" w:rsidRDefault="00F61FFC" w:rsidP="00C92B93">
            <w:pPr>
              <w:rPr>
                <w:color w:val="808080"/>
                <w:sz w:val="20"/>
                <w:szCs w:val="20"/>
              </w:rPr>
            </w:pPr>
          </w:p>
        </w:tc>
      </w:tr>
    </w:tbl>
    <w:p w:rsidR="00A43968" w:rsidRDefault="00A43968" w:rsidP="002A533F">
      <w:pPr>
        <w:pStyle w:val="Heading1"/>
      </w:pPr>
    </w:p>
    <w:sectPr w:rsidR="00A43968" w:rsidSect="00032EA9">
      <w:headerReference w:type="default" r:id="rId15"/>
      <w:footerReference w:type="default" r:id="rId16"/>
      <w:type w:val="continuous"/>
      <w:pgSz w:w="11906" w:h="16838" w:code="9"/>
      <w:pgMar w:top="1134" w:right="170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5FFB" w:rsidRDefault="00575FFB">
      <w:r>
        <w:separator/>
      </w:r>
    </w:p>
  </w:endnote>
  <w:endnote w:type="continuationSeparator" w:id="0">
    <w:p w:rsidR="00575FFB" w:rsidRDefault="00575F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-BoldOblique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00886D"/>
        <w:insideH w:val="single" w:sz="4" w:space="0" w:color="00886D"/>
      </w:tblBorders>
      <w:tblLook w:val="01E0" w:firstRow="1" w:lastRow="1" w:firstColumn="1" w:lastColumn="1" w:noHBand="0" w:noVBand="0"/>
    </w:tblPr>
    <w:tblGrid>
      <w:gridCol w:w="4322"/>
      <w:gridCol w:w="4322"/>
    </w:tblGrid>
    <w:tr w:rsidR="00575FFB" w:rsidRPr="005437E4" w:rsidTr="00E10251">
      <w:tc>
        <w:tcPr>
          <w:tcW w:w="4322" w:type="dxa"/>
          <w:vAlign w:val="bottom"/>
        </w:tcPr>
        <w:p w:rsidR="00575FFB" w:rsidRPr="00A4345B" w:rsidRDefault="00575FFB" w:rsidP="00443F8D">
          <w:pPr>
            <w:pStyle w:val="Footer"/>
            <w:rPr>
              <w:rFonts w:ascii="Arial" w:hAnsi="Arial" w:cs="Arial"/>
              <w:color w:val="C0C0C0"/>
              <w:sz w:val="20"/>
              <w:szCs w:val="20"/>
            </w:rPr>
          </w:pPr>
          <w:r w:rsidRPr="00E10251">
            <w:rPr>
              <w:rFonts w:ascii="Arial" w:hAnsi="Arial" w:cs="Arial"/>
              <w:color w:val="C0C0C0"/>
              <w:sz w:val="20"/>
              <w:szCs w:val="20"/>
            </w:rPr>
            <w:fldChar w:fldCharType="begin"/>
          </w:r>
          <w:r w:rsidRPr="00A4345B">
            <w:rPr>
              <w:rFonts w:ascii="Arial" w:hAnsi="Arial" w:cs="Arial"/>
              <w:color w:val="C0C0C0"/>
              <w:sz w:val="20"/>
              <w:szCs w:val="20"/>
            </w:rPr>
            <w:instrText xml:space="preserve"> FILENAME </w:instrText>
          </w:r>
          <w:r w:rsidRPr="00E10251">
            <w:rPr>
              <w:rFonts w:ascii="Arial" w:hAnsi="Arial" w:cs="Arial"/>
              <w:color w:val="C0C0C0"/>
              <w:sz w:val="20"/>
              <w:szCs w:val="20"/>
            </w:rPr>
            <w:fldChar w:fldCharType="separate"/>
          </w:r>
          <w:r>
            <w:rPr>
              <w:rFonts w:ascii="Arial" w:hAnsi="Arial" w:cs="Arial"/>
              <w:noProof/>
              <w:color w:val="C0C0C0"/>
              <w:sz w:val="20"/>
              <w:szCs w:val="20"/>
            </w:rPr>
            <w:t>Ref_3510 Nova Operativa Emissao Cartoes CA.docx</w:t>
          </w:r>
          <w:r w:rsidRPr="00E10251">
            <w:rPr>
              <w:rFonts w:ascii="Arial" w:hAnsi="Arial" w:cs="Arial"/>
              <w:color w:val="C0C0C0"/>
              <w:sz w:val="20"/>
              <w:szCs w:val="20"/>
            </w:rPr>
            <w:fldChar w:fldCharType="end"/>
          </w:r>
        </w:p>
      </w:tc>
      <w:tc>
        <w:tcPr>
          <w:tcW w:w="4322" w:type="dxa"/>
          <w:vAlign w:val="bottom"/>
        </w:tcPr>
        <w:p w:rsidR="00575FFB" w:rsidRPr="00E10251" w:rsidRDefault="00575FFB" w:rsidP="00E10251">
          <w:pPr>
            <w:pStyle w:val="Footer"/>
            <w:jc w:val="right"/>
            <w:rPr>
              <w:rFonts w:ascii="Arial" w:hAnsi="Arial" w:cs="Arial"/>
              <w:color w:val="C0C0C0"/>
              <w:sz w:val="20"/>
              <w:szCs w:val="20"/>
            </w:rPr>
          </w:pPr>
          <w:r w:rsidRPr="00E10251">
            <w:rPr>
              <w:rFonts w:ascii="Arial" w:hAnsi="Arial" w:cs="Arial"/>
              <w:color w:val="C0C0C0"/>
              <w:sz w:val="20"/>
              <w:szCs w:val="20"/>
            </w:rPr>
            <w:t xml:space="preserve">Página </w:t>
          </w:r>
          <w:r w:rsidRPr="00E10251">
            <w:rPr>
              <w:rStyle w:val="PageNumber"/>
              <w:rFonts w:ascii="Arial" w:hAnsi="Arial" w:cs="Arial"/>
              <w:color w:val="C0C0C0"/>
              <w:sz w:val="20"/>
              <w:szCs w:val="20"/>
            </w:rPr>
            <w:fldChar w:fldCharType="begin"/>
          </w:r>
          <w:r w:rsidRPr="00E10251">
            <w:rPr>
              <w:rStyle w:val="PageNumber"/>
              <w:rFonts w:ascii="Arial" w:hAnsi="Arial" w:cs="Arial"/>
              <w:color w:val="C0C0C0"/>
              <w:sz w:val="20"/>
              <w:szCs w:val="20"/>
            </w:rPr>
            <w:instrText xml:space="preserve"> PAGE </w:instrText>
          </w:r>
          <w:r w:rsidRPr="00E10251">
            <w:rPr>
              <w:rStyle w:val="PageNumber"/>
              <w:rFonts w:ascii="Arial" w:hAnsi="Arial" w:cs="Arial"/>
              <w:color w:val="C0C0C0"/>
              <w:sz w:val="20"/>
              <w:szCs w:val="20"/>
            </w:rPr>
            <w:fldChar w:fldCharType="separate"/>
          </w:r>
          <w:r w:rsidR="00C22D54">
            <w:rPr>
              <w:rStyle w:val="PageNumber"/>
              <w:rFonts w:ascii="Arial" w:hAnsi="Arial" w:cs="Arial"/>
              <w:noProof/>
              <w:color w:val="C0C0C0"/>
              <w:sz w:val="20"/>
              <w:szCs w:val="20"/>
            </w:rPr>
            <w:t>1</w:t>
          </w:r>
          <w:r w:rsidRPr="00E10251">
            <w:rPr>
              <w:rStyle w:val="PageNumber"/>
              <w:rFonts w:ascii="Arial" w:hAnsi="Arial" w:cs="Arial"/>
              <w:color w:val="C0C0C0"/>
              <w:sz w:val="20"/>
              <w:szCs w:val="20"/>
            </w:rPr>
            <w:fldChar w:fldCharType="end"/>
          </w:r>
          <w:r w:rsidRPr="00E10251">
            <w:rPr>
              <w:rStyle w:val="PageNumber"/>
              <w:rFonts w:ascii="Arial" w:hAnsi="Arial" w:cs="Arial"/>
              <w:color w:val="C0C0C0"/>
              <w:sz w:val="20"/>
              <w:szCs w:val="20"/>
            </w:rPr>
            <w:t xml:space="preserve"> de </w:t>
          </w:r>
          <w:r w:rsidRPr="00E10251">
            <w:rPr>
              <w:rStyle w:val="PageNumber"/>
              <w:rFonts w:ascii="Arial" w:hAnsi="Arial" w:cs="Arial"/>
              <w:color w:val="C0C0C0"/>
              <w:sz w:val="20"/>
              <w:szCs w:val="20"/>
            </w:rPr>
            <w:fldChar w:fldCharType="begin"/>
          </w:r>
          <w:r w:rsidRPr="00E10251">
            <w:rPr>
              <w:rStyle w:val="PageNumber"/>
              <w:rFonts w:ascii="Arial" w:hAnsi="Arial" w:cs="Arial"/>
              <w:color w:val="C0C0C0"/>
              <w:sz w:val="20"/>
              <w:szCs w:val="20"/>
            </w:rPr>
            <w:instrText xml:space="preserve"> NUMPAGES </w:instrText>
          </w:r>
          <w:r w:rsidRPr="00E10251">
            <w:rPr>
              <w:rStyle w:val="PageNumber"/>
              <w:rFonts w:ascii="Arial" w:hAnsi="Arial" w:cs="Arial"/>
              <w:color w:val="C0C0C0"/>
              <w:sz w:val="20"/>
              <w:szCs w:val="20"/>
            </w:rPr>
            <w:fldChar w:fldCharType="separate"/>
          </w:r>
          <w:r w:rsidR="00C22D54">
            <w:rPr>
              <w:rStyle w:val="PageNumber"/>
              <w:rFonts w:ascii="Arial" w:hAnsi="Arial" w:cs="Arial"/>
              <w:noProof/>
              <w:color w:val="C0C0C0"/>
              <w:sz w:val="20"/>
              <w:szCs w:val="20"/>
            </w:rPr>
            <w:t>18</w:t>
          </w:r>
          <w:r w:rsidRPr="00E10251">
            <w:rPr>
              <w:rStyle w:val="PageNumber"/>
              <w:rFonts w:ascii="Arial" w:hAnsi="Arial" w:cs="Arial"/>
              <w:color w:val="C0C0C0"/>
              <w:sz w:val="20"/>
              <w:szCs w:val="20"/>
            </w:rPr>
            <w:fldChar w:fldCharType="end"/>
          </w:r>
        </w:p>
      </w:tc>
    </w:tr>
  </w:tbl>
  <w:p w:rsidR="00575FFB" w:rsidRPr="005437E4" w:rsidRDefault="00575FFB">
    <w:pPr>
      <w:pStyle w:val="Footer"/>
      <w:rPr>
        <w:rFonts w:ascii="Arial" w:hAnsi="Arial" w:cs="Arial"/>
        <w:color w:val="C0C0C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5FFB" w:rsidRDefault="00575FFB">
      <w:r>
        <w:separator/>
      </w:r>
    </w:p>
  </w:footnote>
  <w:footnote w:type="continuationSeparator" w:id="0">
    <w:p w:rsidR="00575FFB" w:rsidRDefault="00575FF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bottom w:val="single" w:sz="4" w:space="0" w:color="00886D"/>
        <w:insideH w:val="single" w:sz="4" w:space="0" w:color="00886D"/>
      </w:tblBorders>
      <w:tblLook w:val="01E0" w:firstRow="1" w:lastRow="1" w:firstColumn="1" w:lastColumn="1" w:noHBand="0" w:noVBand="0"/>
    </w:tblPr>
    <w:tblGrid>
      <w:gridCol w:w="4322"/>
      <w:gridCol w:w="4322"/>
    </w:tblGrid>
    <w:tr w:rsidR="00575FFB" w:rsidRPr="005437E4" w:rsidTr="00E10251">
      <w:tc>
        <w:tcPr>
          <w:tcW w:w="4322" w:type="dxa"/>
          <w:vAlign w:val="center"/>
        </w:tcPr>
        <w:p w:rsidR="00575FFB" w:rsidRPr="00E10251" w:rsidRDefault="00575FFB" w:rsidP="005437E4">
          <w:pPr>
            <w:pStyle w:val="Header"/>
            <w:rPr>
              <w:rFonts w:ascii="Arial" w:hAnsi="Arial" w:cs="Arial"/>
              <w:color w:val="C0C0C0"/>
              <w:sz w:val="20"/>
              <w:szCs w:val="20"/>
            </w:rPr>
          </w:pPr>
          <w:r>
            <w:rPr>
              <w:rFonts w:ascii="Arial" w:hAnsi="Arial" w:cs="Arial"/>
              <w:noProof/>
              <w:color w:val="C0C0C0"/>
              <w:sz w:val="20"/>
              <w:szCs w:val="20"/>
            </w:rPr>
            <w:drawing>
              <wp:inline distT="0" distB="0" distL="0" distR="0" wp14:anchorId="43A24629" wp14:editId="436A5CA0">
                <wp:extent cx="923290" cy="362585"/>
                <wp:effectExtent l="19050" t="0" r="0" b="0"/>
                <wp:docPr id="1" name="Picture 1" descr="4C_sem_assinatur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4C_sem_assinatur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3290" cy="362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22" w:type="dxa"/>
          <w:vAlign w:val="center"/>
        </w:tcPr>
        <w:p w:rsidR="00575FFB" w:rsidRPr="00E10251" w:rsidRDefault="00575FFB" w:rsidP="00E10251">
          <w:pPr>
            <w:jc w:val="center"/>
            <w:rPr>
              <w:rFonts w:ascii="Arial" w:hAnsi="Arial" w:cs="Arial"/>
              <w:color w:val="C0C0C0"/>
              <w:sz w:val="20"/>
              <w:szCs w:val="20"/>
            </w:rPr>
          </w:pPr>
          <w:r w:rsidRPr="00E10251">
            <w:rPr>
              <w:rFonts w:ascii="Arial" w:hAnsi="Arial" w:cs="Arial"/>
              <w:color w:val="C0C0C0"/>
              <w:sz w:val="20"/>
              <w:szCs w:val="20"/>
            </w:rPr>
            <w:t xml:space="preserve">                   </w:t>
          </w:r>
          <w:proofErr w:type="spellStart"/>
          <w:r w:rsidRPr="00E10251">
            <w:rPr>
              <w:rFonts w:ascii="Arial" w:hAnsi="Arial" w:cs="Arial"/>
              <w:color w:val="C0C0C0"/>
              <w:sz w:val="20"/>
              <w:szCs w:val="20"/>
            </w:rPr>
            <w:t>Direcção</w:t>
          </w:r>
          <w:proofErr w:type="spellEnd"/>
          <w:r w:rsidRPr="00E10251">
            <w:rPr>
              <w:rFonts w:ascii="Arial" w:hAnsi="Arial" w:cs="Arial"/>
              <w:color w:val="C0C0C0"/>
              <w:sz w:val="20"/>
              <w:szCs w:val="20"/>
            </w:rPr>
            <w:t xml:space="preserve"> Sistemas de Informação</w:t>
          </w:r>
        </w:p>
        <w:p w:rsidR="00575FFB" w:rsidRPr="00E10251" w:rsidRDefault="00575FFB" w:rsidP="00E10251">
          <w:pPr>
            <w:pStyle w:val="Header"/>
            <w:jc w:val="center"/>
            <w:rPr>
              <w:rFonts w:ascii="Arial" w:hAnsi="Arial" w:cs="Arial"/>
              <w:color w:val="C0C0C0"/>
              <w:sz w:val="20"/>
              <w:szCs w:val="20"/>
            </w:rPr>
          </w:pPr>
          <w:r w:rsidRPr="00E10251">
            <w:rPr>
              <w:rFonts w:ascii="Arial" w:hAnsi="Arial" w:cs="Arial"/>
              <w:color w:val="C0C0C0"/>
              <w:sz w:val="20"/>
              <w:szCs w:val="20"/>
            </w:rPr>
            <w:t xml:space="preserve">                   Áreas de Desenvolvimento</w:t>
          </w:r>
        </w:p>
      </w:tc>
    </w:tr>
  </w:tbl>
  <w:p w:rsidR="00575FFB" w:rsidRPr="005437E4" w:rsidRDefault="00575FFB">
    <w:pPr>
      <w:pStyle w:val="Header"/>
      <w:rPr>
        <w:rFonts w:ascii="Arial" w:hAnsi="Arial" w:cs="Arial"/>
        <w:color w:val="C0C0C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43650"/>
    <w:multiLevelType w:val="hybridMultilevel"/>
    <w:tmpl w:val="B5D2F186"/>
    <w:lvl w:ilvl="0" w:tplc="0816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816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">
    <w:nsid w:val="0E7C595D"/>
    <w:multiLevelType w:val="hybridMultilevel"/>
    <w:tmpl w:val="2F74DB5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03336ED"/>
    <w:multiLevelType w:val="hybridMultilevel"/>
    <w:tmpl w:val="D750A9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106BBF"/>
    <w:multiLevelType w:val="hybridMultilevel"/>
    <w:tmpl w:val="62DAB9B4"/>
    <w:lvl w:ilvl="0" w:tplc="08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B8A3B6E"/>
    <w:multiLevelType w:val="hybridMultilevel"/>
    <w:tmpl w:val="4DC4CD0E"/>
    <w:lvl w:ilvl="0" w:tplc="08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BBC3E3E"/>
    <w:multiLevelType w:val="hybridMultilevel"/>
    <w:tmpl w:val="2326AD54"/>
    <w:lvl w:ilvl="0" w:tplc="08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C825F78"/>
    <w:multiLevelType w:val="hybridMultilevel"/>
    <w:tmpl w:val="8D62929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BA17C7"/>
    <w:multiLevelType w:val="hybridMultilevel"/>
    <w:tmpl w:val="C8B8B054"/>
    <w:lvl w:ilvl="0" w:tplc="08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65373C7"/>
    <w:multiLevelType w:val="hybridMultilevel"/>
    <w:tmpl w:val="7082911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C45ACD"/>
    <w:multiLevelType w:val="hybridMultilevel"/>
    <w:tmpl w:val="CFB25C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E77F14"/>
    <w:multiLevelType w:val="hybridMultilevel"/>
    <w:tmpl w:val="97341B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E02611B"/>
    <w:multiLevelType w:val="hybridMultilevel"/>
    <w:tmpl w:val="B7D0153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5114641"/>
    <w:multiLevelType w:val="hybridMultilevel"/>
    <w:tmpl w:val="DFF43706"/>
    <w:lvl w:ilvl="0" w:tplc="08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565D78CE"/>
    <w:multiLevelType w:val="hybridMultilevel"/>
    <w:tmpl w:val="F82EA424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5B2016C0"/>
    <w:multiLevelType w:val="hybridMultilevel"/>
    <w:tmpl w:val="CE786622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81C5319"/>
    <w:multiLevelType w:val="hybridMultilevel"/>
    <w:tmpl w:val="739A6166"/>
    <w:lvl w:ilvl="0" w:tplc="08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6BC3544A"/>
    <w:multiLevelType w:val="hybridMultilevel"/>
    <w:tmpl w:val="A6C2DBDA"/>
    <w:lvl w:ilvl="0" w:tplc="08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762D6229"/>
    <w:multiLevelType w:val="hybridMultilevel"/>
    <w:tmpl w:val="22DCCD3C"/>
    <w:lvl w:ilvl="0" w:tplc="08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771E1982"/>
    <w:multiLevelType w:val="hybridMultilevel"/>
    <w:tmpl w:val="AF40BA6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2"/>
  </w:num>
  <w:num w:numId="3">
    <w:abstractNumId w:val="15"/>
  </w:num>
  <w:num w:numId="4">
    <w:abstractNumId w:val="4"/>
  </w:num>
  <w:num w:numId="5">
    <w:abstractNumId w:val="5"/>
  </w:num>
  <w:num w:numId="6">
    <w:abstractNumId w:val="7"/>
  </w:num>
  <w:num w:numId="7">
    <w:abstractNumId w:val="3"/>
  </w:num>
  <w:num w:numId="8">
    <w:abstractNumId w:val="2"/>
  </w:num>
  <w:num w:numId="9">
    <w:abstractNumId w:val="6"/>
  </w:num>
  <w:num w:numId="10">
    <w:abstractNumId w:val="8"/>
  </w:num>
  <w:num w:numId="11">
    <w:abstractNumId w:val="14"/>
  </w:num>
  <w:num w:numId="12">
    <w:abstractNumId w:val="9"/>
  </w:num>
  <w:num w:numId="13">
    <w:abstractNumId w:val="10"/>
  </w:num>
  <w:num w:numId="14">
    <w:abstractNumId w:val="16"/>
  </w:num>
  <w:num w:numId="15">
    <w:abstractNumId w:val="13"/>
  </w:num>
  <w:num w:numId="16">
    <w:abstractNumId w:val="1"/>
  </w:num>
  <w:num w:numId="17">
    <w:abstractNumId w:val="18"/>
  </w:num>
  <w:num w:numId="18">
    <w:abstractNumId w:val="11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696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51F3"/>
    <w:rsid w:val="00002375"/>
    <w:rsid w:val="00002BC7"/>
    <w:rsid w:val="000068F2"/>
    <w:rsid w:val="00007C87"/>
    <w:rsid w:val="00022443"/>
    <w:rsid w:val="00023961"/>
    <w:rsid w:val="00027421"/>
    <w:rsid w:val="00031AFD"/>
    <w:rsid w:val="00032EA9"/>
    <w:rsid w:val="0004144B"/>
    <w:rsid w:val="000567A7"/>
    <w:rsid w:val="00056A47"/>
    <w:rsid w:val="0005719C"/>
    <w:rsid w:val="0006453F"/>
    <w:rsid w:val="000653A4"/>
    <w:rsid w:val="0006711D"/>
    <w:rsid w:val="00086008"/>
    <w:rsid w:val="00086523"/>
    <w:rsid w:val="00087C74"/>
    <w:rsid w:val="000E588D"/>
    <w:rsid w:val="000F4D08"/>
    <w:rsid w:val="000F4D23"/>
    <w:rsid w:val="001037B7"/>
    <w:rsid w:val="001128F1"/>
    <w:rsid w:val="00134899"/>
    <w:rsid w:val="00143A81"/>
    <w:rsid w:val="00144310"/>
    <w:rsid w:val="001538E2"/>
    <w:rsid w:val="00156B7F"/>
    <w:rsid w:val="00156CB5"/>
    <w:rsid w:val="00164AFA"/>
    <w:rsid w:val="00170D60"/>
    <w:rsid w:val="001801F6"/>
    <w:rsid w:val="00186B7F"/>
    <w:rsid w:val="001921A4"/>
    <w:rsid w:val="001949C7"/>
    <w:rsid w:val="001A03E3"/>
    <w:rsid w:val="001A7588"/>
    <w:rsid w:val="001C0EF5"/>
    <w:rsid w:val="001C179F"/>
    <w:rsid w:val="001D5AE7"/>
    <w:rsid w:val="001D760D"/>
    <w:rsid w:val="001D795D"/>
    <w:rsid w:val="001E2966"/>
    <w:rsid w:val="001E6AB1"/>
    <w:rsid w:val="001F31CF"/>
    <w:rsid w:val="001F5AF9"/>
    <w:rsid w:val="001F79F8"/>
    <w:rsid w:val="0020007A"/>
    <w:rsid w:val="002039DA"/>
    <w:rsid w:val="0020724B"/>
    <w:rsid w:val="00213CB1"/>
    <w:rsid w:val="0021446D"/>
    <w:rsid w:val="002252E5"/>
    <w:rsid w:val="00227433"/>
    <w:rsid w:val="00256F62"/>
    <w:rsid w:val="002625FC"/>
    <w:rsid w:val="00266171"/>
    <w:rsid w:val="00266255"/>
    <w:rsid w:val="00270CE2"/>
    <w:rsid w:val="002835B3"/>
    <w:rsid w:val="002A028D"/>
    <w:rsid w:val="002A2357"/>
    <w:rsid w:val="002A48B3"/>
    <w:rsid w:val="002A533F"/>
    <w:rsid w:val="002A661B"/>
    <w:rsid w:val="002B1EFE"/>
    <w:rsid w:val="002C3933"/>
    <w:rsid w:val="002D2539"/>
    <w:rsid w:val="002D409E"/>
    <w:rsid w:val="0030417B"/>
    <w:rsid w:val="00306132"/>
    <w:rsid w:val="00311AA6"/>
    <w:rsid w:val="00320B92"/>
    <w:rsid w:val="003248C6"/>
    <w:rsid w:val="00325FD4"/>
    <w:rsid w:val="00343955"/>
    <w:rsid w:val="00345F5D"/>
    <w:rsid w:val="003609CD"/>
    <w:rsid w:val="00361635"/>
    <w:rsid w:val="003770DC"/>
    <w:rsid w:val="00383125"/>
    <w:rsid w:val="00385B82"/>
    <w:rsid w:val="0039563D"/>
    <w:rsid w:val="003A7F77"/>
    <w:rsid w:val="003B3ACA"/>
    <w:rsid w:val="003D155C"/>
    <w:rsid w:val="003D3EC0"/>
    <w:rsid w:val="003E05CE"/>
    <w:rsid w:val="003E67EE"/>
    <w:rsid w:val="003E74A0"/>
    <w:rsid w:val="003E7A02"/>
    <w:rsid w:val="003F118A"/>
    <w:rsid w:val="00400836"/>
    <w:rsid w:val="00410A7B"/>
    <w:rsid w:val="00416316"/>
    <w:rsid w:val="004371AA"/>
    <w:rsid w:val="0044319D"/>
    <w:rsid w:val="004434F0"/>
    <w:rsid w:val="00443F8D"/>
    <w:rsid w:val="00445B08"/>
    <w:rsid w:val="00447599"/>
    <w:rsid w:val="00453E5D"/>
    <w:rsid w:val="004566B0"/>
    <w:rsid w:val="00461DFA"/>
    <w:rsid w:val="00462B98"/>
    <w:rsid w:val="00465B57"/>
    <w:rsid w:val="00466550"/>
    <w:rsid w:val="0047522A"/>
    <w:rsid w:val="00477D3C"/>
    <w:rsid w:val="004849A7"/>
    <w:rsid w:val="004B3630"/>
    <w:rsid w:val="004C2A46"/>
    <w:rsid w:val="004C72DF"/>
    <w:rsid w:val="004D70CE"/>
    <w:rsid w:val="004D7D9B"/>
    <w:rsid w:val="004E32C5"/>
    <w:rsid w:val="004F2EBF"/>
    <w:rsid w:val="00510B71"/>
    <w:rsid w:val="00517977"/>
    <w:rsid w:val="005248DF"/>
    <w:rsid w:val="005269B8"/>
    <w:rsid w:val="005339A6"/>
    <w:rsid w:val="0053493A"/>
    <w:rsid w:val="005402BF"/>
    <w:rsid w:val="005437E4"/>
    <w:rsid w:val="005447F9"/>
    <w:rsid w:val="0055038D"/>
    <w:rsid w:val="00553957"/>
    <w:rsid w:val="005605EC"/>
    <w:rsid w:val="005622C6"/>
    <w:rsid w:val="00572F30"/>
    <w:rsid w:val="00575FFB"/>
    <w:rsid w:val="005765D3"/>
    <w:rsid w:val="00593093"/>
    <w:rsid w:val="005A0F77"/>
    <w:rsid w:val="005B24FF"/>
    <w:rsid w:val="005B62D2"/>
    <w:rsid w:val="005C0AFE"/>
    <w:rsid w:val="005C0B27"/>
    <w:rsid w:val="005C1FA2"/>
    <w:rsid w:val="005D41B2"/>
    <w:rsid w:val="005D4A77"/>
    <w:rsid w:val="005D58F6"/>
    <w:rsid w:val="005F3394"/>
    <w:rsid w:val="006000F2"/>
    <w:rsid w:val="00604938"/>
    <w:rsid w:val="00613889"/>
    <w:rsid w:val="00616C9C"/>
    <w:rsid w:val="00623AC4"/>
    <w:rsid w:val="0062627F"/>
    <w:rsid w:val="00626672"/>
    <w:rsid w:val="00631FE5"/>
    <w:rsid w:val="00632557"/>
    <w:rsid w:val="006376C7"/>
    <w:rsid w:val="006601B4"/>
    <w:rsid w:val="00662FC1"/>
    <w:rsid w:val="00663143"/>
    <w:rsid w:val="006705D5"/>
    <w:rsid w:val="00671AA4"/>
    <w:rsid w:val="00676C3E"/>
    <w:rsid w:val="0068274B"/>
    <w:rsid w:val="006857A1"/>
    <w:rsid w:val="00686BAE"/>
    <w:rsid w:val="006922A0"/>
    <w:rsid w:val="00695DC8"/>
    <w:rsid w:val="006961CB"/>
    <w:rsid w:val="00697DA3"/>
    <w:rsid w:val="006A1AB6"/>
    <w:rsid w:val="006A2206"/>
    <w:rsid w:val="006B0A79"/>
    <w:rsid w:val="006C37E4"/>
    <w:rsid w:val="006C4A0B"/>
    <w:rsid w:val="006C5184"/>
    <w:rsid w:val="006C520B"/>
    <w:rsid w:val="006C561C"/>
    <w:rsid w:val="006C5FF9"/>
    <w:rsid w:val="006D7AB5"/>
    <w:rsid w:val="006E422D"/>
    <w:rsid w:val="00701BAD"/>
    <w:rsid w:val="00706CE1"/>
    <w:rsid w:val="007110E1"/>
    <w:rsid w:val="00712BD6"/>
    <w:rsid w:val="00717FFE"/>
    <w:rsid w:val="00726E09"/>
    <w:rsid w:val="0073373B"/>
    <w:rsid w:val="00733BEC"/>
    <w:rsid w:val="007442A2"/>
    <w:rsid w:val="0074696A"/>
    <w:rsid w:val="007524DB"/>
    <w:rsid w:val="00755E60"/>
    <w:rsid w:val="007621DE"/>
    <w:rsid w:val="00773F7E"/>
    <w:rsid w:val="00776F61"/>
    <w:rsid w:val="00777AB0"/>
    <w:rsid w:val="0078444B"/>
    <w:rsid w:val="0079628A"/>
    <w:rsid w:val="007963E8"/>
    <w:rsid w:val="007A5B7C"/>
    <w:rsid w:val="007C0F8A"/>
    <w:rsid w:val="007C2C45"/>
    <w:rsid w:val="007C54D5"/>
    <w:rsid w:val="007D0148"/>
    <w:rsid w:val="007D0CA3"/>
    <w:rsid w:val="007D1B25"/>
    <w:rsid w:val="007E62FC"/>
    <w:rsid w:val="007F12F4"/>
    <w:rsid w:val="007F45CC"/>
    <w:rsid w:val="007F780E"/>
    <w:rsid w:val="00807791"/>
    <w:rsid w:val="0081253C"/>
    <w:rsid w:val="00816E60"/>
    <w:rsid w:val="00835305"/>
    <w:rsid w:val="008361E4"/>
    <w:rsid w:val="00847150"/>
    <w:rsid w:val="00850172"/>
    <w:rsid w:val="00854241"/>
    <w:rsid w:val="00863715"/>
    <w:rsid w:val="008664F2"/>
    <w:rsid w:val="00866571"/>
    <w:rsid w:val="00866721"/>
    <w:rsid w:val="00881B83"/>
    <w:rsid w:val="00886637"/>
    <w:rsid w:val="00896582"/>
    <w:rsid w:val="008A4CB9"/>
    <w:rsid w:val="008B1BE0"/>
    <w:rsid w:val="008C2711"/>
    <w:rsid w:val="008C3D86"/>
    <w:rsid w:val="008C7EE6"/>
    <w:rsid w:val="008F11DB"/>
    <w:rsid w:val="008F244F"/>
    <w:rsid w:val="008F3C89"/>
    <w:rsid w:val="008F3D3C"/>
    <w:rsid w:val="009004F4"/>
    <w:rsid w:val="00905E87"/>
    <w:rsid w:val="00906AA4"/>
    <w:rsid w:val="0091596A"/>
    <w:rsid w:val="00920ABA"/>
    <w:rsid w:val="00921F63"/>
    <w:rsid w:val="0093249C"/>
    <w:rsid w:val="00934F36"/>
    <w:rsid w:val="00945D83"/>
    <w:rsid w:val="009535CC"/>
    <w:rsid w:val="009569A4"/>
    <w:rsid w:val="00962E49"/>
    <w:rsid w:val="00966AB7"/>
    <w:rsid w:val="009767EF"/>
    <w:rsid w:val="009865B0"/>
    <w:rsid w:val="00997743"/>
    <w:rsid w:val="009A275D"/>
    <w:rsid w:val="009A302F"/>
    <w:rsid w:val="009B056F"/>
    <w:rsid w:val="009B393A"/>
    <w:rsid w:val="009C2046"/>
    <w:rsid w:val="009C24C6"/>
    <w:rsid w:val="009C7878"/>
    <w:rsid w:val="009E33E3"/>
    <w:rsid w:val="00A00583"/>
    <w:rsid w:val="00A00A01"/>
    <w:rsid w:val="00A0748C"/>
    <w:rsid w:val="00A13408"/>
    <w:rsid w:val="00A4345B"/>
    <w:rsid w:val="00A43968"/>
    <w:rsid w:val="00A45CBD"/>
    <w:rsid w:val="00A45EE0"/>
    <w:rsid w:val="00A50CE4"/>
    <w:rsid w:val="00A521AA"/>
    <w:rsid w:val="00A52755"/>
    <w:rsid w:val="00A53BAA"/>
    <w:rsid w:val="00A54225"/>
    <w:rsid w:val="00A5604A"/>
    <w:rsid w:val="00A63346"/>
    <w:rsid w:val="00A77982"/>
    <w:rsid w:val="00A8563A"/>
    <w:rsid w:val="00A974EA"/>
    <w:rsid w:val="00AA6383"/>
    <w:rsid w:val="00AB7104"/>
    <w:rsid w:val="00AD3FA1"/>
    <w:rsid w:val="00AD4703"/>
    <w:rsid w:val="00AD5A44"/>
    <w:rsid w:val="00AD7DAA"/>
    <w:rsid w:val="00AE0DF7"/>
    <w:rsid w:val="00AE35ED"/>
    <w:rsid w:val="00AE3CAB"/>
    <w:rsid w:val="00AE645D"/>
    <w:rsid w:val="00AF447B"/>
    <w:rsid w:val="00AF7C16"/>
    <w:rsid w:val="00B0320C"/>
    <w:rsid w:val="00B06D88"/>
    <w:rsid w:val="00B11844"/>
    <w:rsid w:val="00B17233"/>
    <w:rsid w:val="00B20863"/>
    <w:rsid w:val="00B35F77"/>
    <w:rsid w:val="00B46FAD"/>
    <w:rsid w:val="00B510F0"/>
    <w:rsid w:val="00B5284D"/>
    <w:rsid w:val="00B55E37"/>
    <w:rsid w:val="00B57BFF"/>
    <w:rsid w:val="00B6057A"/>
    <w:rsid w:val="00B6767B"/>
    <w:rsid w:val="00B751A2"/>
    <w:rsid w:val="00B75A5B"/>
    <w:rsid w:val="00B82E7A"/>
    <w:rsid w:val="00B86C3B"/>
    <w:rsid w:val="00B94D1B"/>
    <w:rsid w:val="00B95E95"/>
    <w:rsid w:val="00B964CF"/>
    <w:rsid w:val="00BA501D"/>
    <w:rsid w:val="00BB1D9D"/>
    <w:rsid w:val="00BB4D4C"/>
    <w:rsid w:val="00BB5EEF"/>
    <w:rsid w:val="00BB6FFD"/>
    <w:rsid w:val="00BC0FB4"/>
    <w:rsid w:val="00BC423A"/>
    <w:rsid w:val="00BC7B95"/>
    <w:rsid w:val="00BD1367"/>
    <w:rsid w:val="00BD7B21"/>
    <w:rsid w:val="00BE1047"/>
    <w:rsid w:val="00BE383E"/>
    <w:rsid w:val="00BE6288"/>
    <w:rsid w:val="00BF5E4C"/>
    <w:rsid w:val="00C014EF"/>
    <w:rsid w:val="00C04550"/>
    <w:rsid w:val="00C13594"/>
    <w:rsid w:val="00C22D54"/>
    <w:rsid w:val="00C23A35"/>
    <w:rsid w:val="00C3044F"/>
    <w:rsid w:val="00C413E3"/>
    <w:rsid w:val="00C445E2"/>
    <w:rsid w:val="00C46D27"/>
    <w:rsid w:val="00C5705A"/>
    <w:rsid w:val="00C602C8"/>
    <w:rsid w:val="00C644F3"/>
    <w:rsid w:val="00C662FA"/>
    <w:rsid w:val="00C67826"/>
    <w:rsid w:val="00C74671"/>
    <w:rsid w:val="00C851F3"/>
    <w:rsid w:val="00C8656D"/>
    <w:rsid w:val="00C92B93"/>
    <w:rsid w:val="00CA6C3A"/>
    <w:rsid w:val="00CB4788"/>
    <w:rsid w:val="00CD110F"/>
    <w:rsid w:val="00CD646A"/>
    <w:rsid w:val="00CE0DB8"/>
    <w:rsid w:val="00CE152B"/>
    <w:rsid w:val="00CE2551"/>
    <w:rsid w:val="00CE564C"/>
    <w:rsid w:val="00CF2358"/>
    <w:rsid w:val="00D0476E"/>
    <w:rsid w:val="00D13B7C"/>
    <w:rsid w:val="00D17C91"/>
    <w:rsid w:val="00D31B2D"/>
    <w:rsid w:val="00D4159E"/>
    <w:rsid w:val="00D4371E"/>
    <w:rsid w:val="00D537EE"/>
    <w:rsid w:val="00D5746F"/>
    <w:rsid w:val="00D57788"/>
    <w:rsid w:val="00D60D03"/>
    <w:rsid w:val="00D81273"/>
    <w:rsid w:val="00D81C0F"/>
    <w:rsid w:val="00D95205"/>
    <w:rsid w:val="00DA2E67"/>
    <w:rsid w:val="00DA524A"/>
    <w:rsid w:val="00DB0DC1"/>
    <w:rsid w:val="00DB6558"/>
    <w:rsid w:val="00DD16AD"/>
    <w:rsid w:val="00DE2B83"/>
    <w:rsid w:val="00DE3623"/>
    <w:rsid w:val="00DE3E18"/>
    <w:rsid w:val="00DE3ED2"/>
    <w:rsid w:val="00DE5AE7"/>
    <w:rsid w:val="00DE61B4"/>
    <w:rsid w:val="00DF065C"/>
    <w:rsid w:val="00E00953"/>
    <w:rsid w:val="00E00FD4"/>
    <w:rsid w:val="00E01CE9"/>
    <w:rsid w:val="00E10251"/>
    <w:rsid w:val="00E10E49"/>
    <w:rsid w:val="00E1135A"/>
    <w:rsid w:val="00E11B4A"/>
    <w:rsid w:val="00E26AC7"/>
    <w:rsid w:val="00E26DC7"/>
    <w:rsid w:val="00E302EC"/>
    <w:rsid w:val="00E31843"/>
    <w:rsid w:val="00E360B4"/>
    <w:rsid w:val="00E37432"/>
    <w:rsid w:val="00E41E76"/>
    <w:rsid w:val="00E4479B"/>
    <w:rsid w:val="00E45107"/>
    <w:rsid w:val="00E478FD"/>
    <w:rsid w:val="00E541E1"/>
    <w:rsid w:val="00E551B0"/>
    <w:rsid w:val="00E753D9"/>
    <w:rsid w:val="00E86D16"/>
    <w:rsid w:val="00E87F16"/>
    <w:rsid w:val="00E90C04"/>
    <w:rsid w:val="00E9316C"/>
    <w:rsid w:val="00E966E1"/>
    <w:rsid w:val="00EA1467"/>
    <w:rsid w:val="00EA59B5"/>
    <w:rsid w:val="00EB3B1D"/>
    <w:rsid w:val="00EC612D"/>
    <w:rsid w:val="00EC7438"/>
    <w:rsid w:val="00ED22D8"/>
    <w:rsid w:val="00ED6F0C"/>
    <w:rsid w:val="00EE0B89"/>
    <w:rsid w:val="00EF5EB4"/>
    <w:rsid w:val="00EF6A49"/>
    <w:rsid w:val="00EF747B"/>
    <w:rsid w:val="00F03012"/>
    <w:rsid w:val="00F037D6"/>
    <w:rsid w:val="00F06C33"/>
    <w:rsid w:val="00F106F7"/>
    <w:rsid w:val="00F16D69"/>
    <w:rsid w:val="00F20777"/>
    <w:rsid w:val="00F236E4"/>
    <w:rsid w:val="00F263DC"/>
    <w:rsid w:val="00F26E76"/>
    <w:rsid w:val="00F271D1"/>
    <w:rsid w:val="00F32C20"/>
    <w:rsid w:val="00F34C82"/>
    <w:rsid w:val="00F377E8"/>
    <w:rsid w:val="00F46594"/>
    <w:rsid w:val="00F5361F"/>
    <w:rsid w:val="00F61D55"/>
    <w:rsid w:val="00F61FFC"/>
    <w:rsid w:val="00F63ABC"/>
    <w:rsid w:val="00F701AA"/>
    <w:rsid w:val="00F776E5"/>
    <w:rsid w:val="00F83E0E"/>
    <w:rsid w:val="00F84D94"/>
    <w:rsid w:val="00F86237"/>
    <w:rsid w:val="00F95F3F"/>
    <w:rsid w:val="00F968C7"/>
    <w:rsid w:val="00FA160E"/>
    <w:rsid w:val="00FA41DB"/>
    <w:rsid w:val="00FA523C"/>
    <w:rsid w:val="00FA69A1"/>
    <w:rsid w:val="00FA755D"/>
    <w:rsid w:val="00FB4BF6"/>
    <w:rsid w:val="00FB515F"/>
    <w:rsid w:val="00FB6A3C"/>
    <w:rsid w:val="00FB7D62"/>
    <w:rsid w:val="00FD32A5"/>
    <w:rsid w:val="00FD5170"/>
    <w:rsid w:val="00FD564C"/>
    <w:rsid w:val="00FE0DBC"/>
    <w:rsid w:val="00FF10DE"/>
    <w:rsid w:val="00FF1118"/>
    <w:rsid w:val="00FF46C7"/>
    <w:rsid w:val="00FF4863"/>
    <w:rsid w:val="00FF580B"/>
    <w:rsid w:val="00FF6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96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517977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BE383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BE383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256F6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445B0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8">
    <w:name w:val="heading 8"/>
    <w:basedOn w:val="Normal"/>
    <w:next w:val="Normal"/>
    <w:qFormat/>
    <w:rsid w:val="00445B08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445B08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8C3D86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8C3D86"/>
    <w:pPr>
      <w:tabs>
        <w:tab w:val="center" w:pos="4252"/>
        <w:tab w:val="right" w:pos="8504"/>
      </w:tabs>
    </w:pPr>
  </w:style>
  <w:style w:type="character" w:styleId="PageNumber">
    <w:name w:val="page number"/>
    <w:basedOn w:val="DefaultParagraphFont"/>
    <w:rsid w:val="00686BAE"/>
  </w:style>
  <w:style w:type="table" w:styleId="TableGrid">
    <w:name w:val="Table Grid"/>
    <w:basedOn w:val="TableNormal"/>
    <w:rsid w:val="006E42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rsid w:val="00A521AA"/>
    <w:pPr>
      <w:tabs>
        <w:tab w:val="right" w:leader="underscore" w:pos="8494"/>
      </w:tabs>
      <w:spacing w:before="120"/>
    </w:pPr>
    <w:rPr>
      <w:b/>
      <w:bCs/>
      <w:iCs/>
    </w:rPr>
  </w:style>
  <w:style w:type="character" w:styleId="Hyperlink">
    <w:name w:val="Hyperlink"/>
    <w:basedOn w:val="DefaultParagraphFont"/>
    <w:uiPriority w:val="99"/>
    <w:rsid w:val="0047522A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1921A4"/>
    <w:pPr>
      <w:ind w:left="240" w:hanging="240"/>
    </w:pPr>
    <w:rPr>
      <w:sz w:val="18"/>
      <w:szCs w:val="18"/>
    </w:rPr>
  </w:style>
  <w:style w:type="paragraph" w:styleId="Index2">
    <w:name w:val="index 2"/>
    <w:basedOn w:val="Normal"/>
    <w:next w:val="Normal"/>
    <w:autoRedefine/>
    <w:semiHidden/>
    <w:rsid w:val="001921A4"/>
    <w:pPr>
      <w:ind w:left="480" w:hanging="240"/>
    </w:pPr>
    <w:rPr>
      <w:sz w:val="18"/>
      <w:szCs w:val="18"/>
    </w:rPr>
  </w:style>
  <w:style w:type="paragraph" w:styleId="Index3">
    <w:name w:val="index 3"/>
    <w:basedOn w:val="Normal"/>
    <w:next w:val="Normal"/>
    <w:autoRedefine/>
    <w:semiHidden/>
    <w:rsid w:val="001921A4"/>
    <w:pPr>
      <w:ind w:left="720" w:hanging="240"/>
    </w:pPr>
    <w:rPr>
      <w:sz w:val="18"/>
      <w:szCs w:val="18"/>
    </w:rPr>
  </w:style>
  <w:style w:type="paragraph" w:styleId="Index4">
    <w:name w:val="index 4"/>
    <w:basedOn w:val="Normal"/>
    <w:next w:val="Normal"/>
    <w:autoRedefine/>
    <w:semiHidden/>
    <w:rsid w:val="001921A4"/>
    <w:pPr>
      <w:ind w:left="960" w:hanging="240"/>
    </w:pPr>
    <w:rPr>
      <w:sz w:val="18"/>
      <w:szCs w:val="18"/>
    </w:rPr>
  </w:style>
  <w:style w:type="paragraph" w:styleId="Index5">
    <w:name w:val="index 5"/>
    <w:basedOn w:val="Normal"/>
    <w:next w:val="Normal"/>
    <w:autoRedefine/>
    <w:semiHidden/>
    <w:rsid w:val="001921A4"/>
    <w:pPr>
      <w:ind w:left="1200" w:hanging="240"/>
    </w:pPr>
    <w:rPr>
      <w:sz w:val="18"/>
      <w:szCs w:val="18"/>
    </w:rPr>
  </w:style>
  <w:style w:type="paragraph" w:styleId="Index6">
    <w:name w:val="index 6"/>
    <w:basedOn w:val="Normal"/>
    <w:next w:val="Normal"/>
    <w:autoRedefine/>
    <w:semiHidden/>
    <w:rsid w:val="001921A4"/>
    <w:pPr>
      <w:ind w:left="1440" w:hanging="240"/>
    </w:pPr>
    <w:rPr>
      <w:sz w:val="18"/>
      <w:szCs w:val="18"/>
    </w:rPr>
  </w:style>
  <w:style w:type="paragraph" w:styleId="Index7">
    <w:name w:val="index 7"/>
    <w:basedOn w:val="Normal"/>
    <w:next w:val="Normal"/>
    <w:autoRedefine/>
    <w:semiHidden/>
    <w:rsid w:val="001921A4"/>
    <w:pPr>
      <w:ind w:left="1680" w:hanging="240"/>
    </w:pPr>
    <w:rPr>
      <w:sz w:val="18"/>
      <w:szCs w:val="18"/>
    </w:rPr>
  </w:style>
  <w:style w:type="paragraph" w:styleId="Index8">
    <w:name w:val="index 8"/>
    <w:basedOn w:val="Normal"/>
    <w:next w:val="Normal"/>
    <w:autoRedefine/>
    <w:semiHidden/>
    <w:rsid w:val="001921A4"/>
    <w:pPr>
      <w:ind w:left="1920" w:hanging="240"/>
    </w:pPr>
    <w:rPr>
      <w:sz w:val="18"/>
      <w:szCs w:val="18"/>
    </w:rPr>
  </w:style>
  <w:style w:type="paragraph" w:styleId="Index9">
    <w:name w:val="index 9"/>
    <w:basedOn w:val="Normal"/>
    <w:next w:val="Normal"/>
    <w:autoRedefine/>
    <w:semiHidden/>
    <w:rsid w:val="001921A4"/>
    <w:pPr>
      <w:ind w:left="2160" w:hanging="240"/>
    </w:pPr>
    <w:rPr>
      <w:sz w:val="18"/>
      <w:szCs w:val="18"/>
    </w:rPr>
  </w:style>
  <w:style w:type="paragraph" w:styleId="IndexHeading">
    <w:name w:val="index heading"/>
    <w:basedOn w:val="Normal"/>
    <w:next w:val="Index1"/>
    <w:semiHidden/>
    <w:rsid w:val="001921A4"/>
    <w:pPr>
      <w:spacing w:before="240" w:after="120"/>
      <w:jc w:val="center"/>
    </w:pPr>
    <w:rPr>
      <w:b/>
      <w:bCs/>
      <w:sz w:val="26"/>
      <w:szCs w:val="26"/>
    </w:rPr>
  </w:style>
  <w:style w:type="paragraph" w:styleId="DocumentMap">
    <w:name w:val="Document Map"/>
    <w:basedOn w:val="Normal"/>
    <w:semiHidden/>
    <w:rsid w:val="00712BD6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TOC2">
    <w:name w:val="toc 2"/>
    <w:basedOn w:val="Normal"/>
    <w:next w:val="Normal"/>
    <w:autoRedefine/>
    <w:semiHidden/>
    <w:rsid w:val="00712BD6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semiHidden/>
    <w:rsid w:val="00712BD6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712BD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712BD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rsid w:val="00712BD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semiHidden/>
    <w:rsid w:val="00712BD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semiHidden/>
    <w:rsid w:val="00712BD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semiHidden/>
    <w:rsid w:val="00712BD6"/>
    <w:pPr>
      <w:ind w:left="1920"/>
    </w:pPr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rsid w:val="00C3044F"/>
    <w:rPr>
      <w:rFonts w:ascii="Arial" w:hAnsi="Arial" w:cs="Arial"/>
      <w:b/>
      <w:bCs/>
      <w:kern w:val="32"/>
      <w:sz w:val="32"/>
      <w:szCs w:val="32"/>
      <w:lang w:val="pt-PT" w:eastAsia="pt-PT" w:bidi="ar-SA"/>
    </w:rPr>
  </w:style>
  <w:style w:type="paragraph" w:customStyle="1" w:styleId="paragraph">
    <w:name w:val="paragraph"/>
    <w:basedOn w:val="Normal"/>
    <w:rsid w:val="00BB4D4C"/>
    <w:pPr>
      <w:spacing w:line="300" w:lineRule="exact"/>
      <w:jc w:val="both"/>
    </w:pPr>
    <w:rPr>
      <w:rFonts w:ascii="Verdana" w:hAnsi="Verdana"/>
      <w:noProof/>
      <w:sz w:val="18"/>
      <w:szCs w:val="20"/>
      <w:lang w:val="fr-BE" w:eastAsia="fr-FR"/>
    </w:rPr>
  </w:style>
  <w:style w:type="paragraph" w:styleId="TOCHeading">
    <w:name w:val="TOC Heading"/>
    <w:basedOn w:val="Heading1"/>
    <w:next w:val="Normal"/>
    <w:qFormat/>
    <w:rsid w:val="001949C7"/>
    <w:pPr>
      <w:keepNext w:val="0"/>
      <w:spacing w:before="400"/>
      <w:ind w:left="360"/>
      <w:contextualSpacing/>
      <w:jc w:val="both"/>
      <w:outlineLvl w:val="9"/>
    </w:pPr>
    <w:rPr>
      <w:rFonts w:ascii="Helvetica" w:eastAsia="Calibri" w:hAnsi="Helvetica"/>
      <w:bCs w:val="0"/>
      <w:color w:val="005041"/>
      <w:spacing w:val="20"/>
      <w:kern w:val="0"/>
      <w:lang w:eastAsia="en-US"/>
    </w:rPr>
  </w:style>
  <w:style w:type="paragraph" w:styleId="BalloonText">
    <w:name w:val="Balloon Text"/>
    <w:basedOn w:val="Normal"/>
    <w:link w:val="BalloonTextChar"/>
    <w:rsid w:val="00C851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851F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F3C89"/>
    <w:pPr>
      <w:ind w:left="720"/>
      <w:contextualSpacing/>
    </w:pPr>
  </w:style>
  <w:style w:type="table" w:styleId="LightList-Accent3">
    <w:name w:val="Light List Accent 3"/>
    <w:basedOn w:val="TableNormal"/>
    <w:uiPriority w:val="61"/>
    <w:rsid w:val="00032EA9"/>
    <w:rPr>
      <w:rFonts w:asciiTheme="minorHAnsi" w:eastAsiaTheme="minorEastAsia" w:hAnsiTheme="minorHAnsi" w:cstheme="minorBidi"/>
      <w:sz w:val="22"/>
      <w:szCs w:val="22"/>
      <w:lang w:val="en-US" w:eastAsia="ja-JP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517977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BE383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BE383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256F6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445B0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8">
    <w:name w:val="heading 8"/>
    <w:basedOn w:val="Normal"/>
    <w:next w:val="Normal"/>
    <w:qFormat/>
    <w:rsid w:val="00445B08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445B08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8C3D86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8C3D86"/>
    <w:pPr>
      <w:tabs>
        <w:tab w:val="center" w:pos="4252"/>
        <w:tab w:val="right" w:pos="8504"/>
      </w:tabs>
    </w:pPr>
  </w:style>
  <w:style w:type="character" w:styleId="PageNumber">
    <w:name w:val="page number"/>
    <w:basedOn w:val="DefaultParagraphFont"/>
    <w:rsid w:val="00686BAE"/>
  </w:style>
  <w:style w:type="table" w:styleId="TableGrid">
    <w:name w:val="Table Grid"/>
    <w:basedOn w:val="TableNormal"/>
    <w:rsid w:val="006E42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rsid w:val="00A521AA"/>
    <w:pPr>
      <w:tabs>
        <w:tab w:val="right" w:leader="underscore" w:pos="8494"/>
      </w:tabs>
      <w:spacing w:before="120"/>
    </w:pPr>
    <w:rPr>
      <w:b/>
      <w:bCs/>
      <w:iCs/>
    </w:rPr>
  </w:style>
  <w:style w:type="character" w:styleId="Hyperlink">
    <w:name w:val="Hyperlink"/>
    <w:basedOn w:val="DefaultParagraphFont"/>
    <w:uiPriority w:val="99"/>
    <w:rsid w:val="0047522A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1921A4"/>
    <w:pPr>
      <w:ind w:left="240" w:hanging="240"/>
    </w:pPr>
    <w:rPr>
      <w:sz w:val="18"/>
      <w:szCs w:val="18"/>
    </w:rPr>
  </w:style>
  <w:style w:type="paragraph" w:styleId="Index2">
    <w:name w:val="index 2"/>
    <w:basedOn w:val="Normal"/>
    <w:next w:val="Normal"/>
    <w:autoRedefine/>
    <w:semiHidden/>
    <w:rsid w:val="001921A4"/>
    <w:pPr>
      <w:ind w:left="480" w:hanging="240"/>
    </w:pPr>
    <w:rPr>
      <w:sz w:val="18"/>
      <w:szCs w:val="18"/>
    </w:rPr>
  </w:style>
  <w:style w:type="paragraph" w:styleId="Index3">
    <w:name w:val="index 3"/>
    <w:basedOn w:val="Normal"/>
    <w:next w:val="Normal"/>
    <w:autoRedefine/>
    <w:semiHidden/>
    <w:rsid w:val="001921A4"/>
    <w:pPr>
      <w:ind w:left="720" w:hanging="240"/>
    </w:pPr>
    <w:rPr>
      <w:sz w:val="18"/>
      <w:szCs w:val="18"/>
    </w:rPr>
  </w:style>
  <w:style w:type="paragraph" w:styleId="Index4">
    <w:name w:val="index 4"/>
    <w:basedOn w:val="Normal"/>
    <w:next w:val="Normal"/>
    <w:autoRedefine/>
    <w:semiHidden/>
    <w:rsid w:val="001921A4"/>
    <w:pPr>
      <w:ind w:left="960" w:hanging="240"/>
    </w:pPr>
    <w:rPr>
      <w:sz w:val="18"/>
      <w:szCs w:val="18"/>
    </w:rPr>
  </w:style>
  <w:style w:type="paragraph" w:styleId="Index5">
    <w:name w:val="index 5"/>
    <w:basedOn w:val="Normal"/>
    <w:next w:val="Normal"/>
    <w:autoRedefine/>
    <w:semiHidden/>
    <w:rsid w:val="001921A4"/>
    <w:pPr>
      <w:ind w:left="1200" w:hanging="240"/>
    </w:pPr>
    <w:rPr>
      <w:sz w:val="18"/>
      <w:szCs w:val="18"/>
    </w:rPr>
  </w:style>
  <w:style w:type="paragraph" w:styleId="Index6">
    <w:name w:val="index 6"/>
    <w:basedOn w:val="Normal"/>
    <w:next w:val="Normal"/>
    <w:autoRedefine/>
    <w:semiHidden/>
    <w:rsid w:val="001921A4"/>
    <w:pPr>
      <w:ind w:left="1440" w:hanging="240"/>
    </w:pPr>
    <w:rPr>
      <w:sz w:val="18"/>
      <w:szCs w:val="18"/>
    </w:rPr>
  </w:style>
  <w:style w:type="paragraph" w:styleId="Index7">
    <w:name w:val="index 7"/>
    <w:basedOn w:val="Normal"/>
    <w:next w:val="Normal"/>
    <w:autoRedefine/>
    <w:semiHidden/>
    <w:rsid w:val="001921A4"/>
    <w:pPr>
      <w:ind w:left="1680" w:hanging="240"/>
    </w:pPr>
    <w:rPr>
      <w:sz w:val="18"/>
      <w:szCs w:val="18"/>
    </w:rPr>
  </w:style>
  <w:style w:type="paragraph" w:styleId="Index8">
    <w:name w:val="index 8"/>
    <w:basedOn w:val="Normal"/>
    <w:next w:val="Normal"/>
    <w:autoRedefine/>
    <w:semiHidden/>
    <w:rsid w:val="001921A4"/>
    <w:pPr>
      <w:ind w:left="1920" w:hanging="240"/>
    </w:pPr>
    <w:rPr>
      <w:sz w:val="18"/>
      <w:szCs w:val="18"/>
    </w:rPr>
  </w:style>
  <w:style w:type="paragraph" w:styleId="Index9">
    <w:name w:val="index 9"/>
    <w:basedOn w:val="Normal"/>
    <w:next w:val="Normal"/>
    <w:autoRedefine/>
    <w:semiHidden/>
    <w:rsid w:val="001921A4"/>
    <w:pPr>
      <w:ind w:left="2160" w:hanging="240"/>
    </w:pPr>
    <w:rPr>
      <w:sz w:val="18"/>
      <w:szCs w:val="18"/>
    </w:rPr>
  </w:style>
  <w:style w:type="paragraph" w:styleId="IndexHeading">
    <w:name w:val="index heading"/>
    <w:basedOn w:val="Normal"/>
    <w:next w:val="Index1"/>
    <w:semiHidden/>
    <w:rsid w:val="001921A4"/>
    <w:pPr>
      <w:spacing w:before="240" w:after="120"/>
      <w:jc w:val="center"/>
    </w:pPr>
    <w:rPr>
      <w:b/>
      <w:bCs/>
      <w:sz w:val="26"/>
      <w:szCs w:val="26"/>
    </w:rPr>
  </w:style>
  <w:style w:type="paragraph" w:styleId="DocumentMap">
    <w:name w:val="Document Map"/>
    <w:basedOn w:val="Normal"/>
    <w:semiHidden/>
    <w:rsid w:val="00712BD6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TOC2">
    <w:name w:val="toc 2"/>
    <w:basedOn w:val="Normal"/>
    <w:next w:val="Normal"/>
    <w:autoRedefine/>
    <w:semiHidden/>
    <w:rsid w:val="00712BD6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semiHidden/>
    <w:rsid w:val="00712BD6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712BD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712BD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rsid w:val="00712BD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semiHidden/>
    <w:rsid w:val="00712BD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semiHidden/>
    <w:rsid w:val="00712BD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semiHidden/>
    <w:rsid w:val="00712BD6"/>
    <w:pPr>
      <w:ind w:left="1920"/>
    </w:pPr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rsid w:val="00C3044F"/>
    <w:rPr>
      <w:rFonts w:ascii="Arial" w:hAnsi="Arial" w:cs="Arial"/>
      <w:b/>
      <w:bCs/>
      <w:kern w:val="32"/>
      <w:sz w:val="32"/>
      <w:szCs w:val="32"/>
      <w:lang w:val="pt-PT" w:eastAsia="pt-PT" w:bidi="ar-SA"/>
    </w:rPr>
  </w:style>
  <w:style w:type="paragraph" w:customStyle="1" w:styleId="paragraph">
    <w:name w:val="paragraph"/>
    <w:basedOn w:val="Normal"/>
    <w:rsid w:val="00BB4D4C"/>
    <w:pPr>
      <w:spacing w:line="300" w:lineRule="exact"/>
      <w:jc w:val="both"/>
    </w:pPr>
    <w:rPr>
      <w:rFonts w:ascii="Verdana" w:hAnsi="Verdana"/>
      <w:noProof/>
      <w:sz w:val="18"/>
      <w:szCs w:val="20"/>
      <w:lang w:val="fr-BE" w:eastAsia="fr-FR"/>
    </w:rPr>
  </w:style>
  <w:style w:type="paragraph" w:styleId="TOCHeading">
    <w:name w:val="TOC Heading"/>
    <w:basedOn w:val="Heading1"/>
    <w:next w:val="Normal"/>
    <w:qFormat/>
    <w:rsid w:val="001949C7"/>
    <w:pPr>
      <w:keepNext w:val="0"/>
      <w:spacing w:before="400"/>
      <w:ind w:left="360"/>
      <w:contextualSpacing/>
      <w:jc w:val="both"/>
      <w:outlineLvl w:val="9"/>
    </w:pPr>
    <w:rPr>
      <w:rFonts w:ascii="Helvetica" w:eastAsia="Calibri" w:hAnsi="Helvetica"/>
      <w:bCs w:val="0"/>
      <w:color w:val="005041"/>
      <w:spacing w:val="20"/>
      <w:kern w:val="0"/>
      <w:lang w:eastAsia="en-US"/>
    </w:rPr>
  </w:style>
  <w:style w:type="paragraph" w:styleId="BalloonText">
    <w:name w:val="Balloon Text"/>
    <w:basedOn w:val="Normal"/>
    <w:link w:val="BalloonTextChar"/>
    <w:rsid w:val="00C851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851F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F3C89"/>
    <w:pPr>
      <w:ind w:left="720"/>
      <w:contextualSpacing/>
    </w:pPr>
  </w:style>
  <w:style w:type="table" w:styleId="LightList-Accent3">
    <w:name w:val="Light List Accent 3"/>
    <w:basedOn w:val="TableNormal"/>
    <w:uiPriority w:val="61"/>
    <w:rsid w:val="00032EA9"/>
    <w:rPr>
      <w:rFonts w:asciiTheme="minorHAnsi" w:eastAsiaTheme="minorEastAsia" w:hAnsiTheme="minorHAnsi" w:cstheme="minorBidi"/>
      <w:sz w:val="22"/>
      <w:szCs w:val="22"/>
      <w:lang w:val="en-US" w:eastAsia="ja-JP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8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camoes\Local%20Settings\Temporary%20Internet%20Files\Content.Outlook\TYZIFASD\CadernoAnalis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ADE198-C1C4-4997-AD14-A8558B473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CadernoAnalise.dotx</Template>
  <TotalTime>347</TotalTime>
  <Pages>18</Pages>
  <Words>3282</Words>
  <Characters>16578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Banco Cetelem</Company>
  <LinksUpToDate>false</LinksUpToDate>
  <CharactersWithSpaces>19821</CharactersWithSpaces>
  <SharedDoc>false</SharedDoc>
  <HLinks>
    <vt:vector size="36" baseType="variant">
      <vt:variant>
        <vt:i4>1245247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_Toc228017416</vt:lpwstr>
      </vt:variant>
      <vt:variant>
        <vt:i4>1245247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_Toc228017415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_Toc228017414</vt:lpwstr>
      </vt:variant>
      <vt:variant>
        <vt:i4>1245247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_Toc228017413</vt:lpwstr>
      </vt:variant>
      <vt:variant>
        <vt:i4>1245247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_Toc228017412</vt:lpwstr>
      </vt:variant>
      <vt:variant>
        <vt:i4>1245247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_Toc228017411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ccamoes</dc:creator>
  <cp:lastModifiedBy>Carlos Camoes</cp:lastModifiedBy>
  <cp:revision>11</cp:revision>
  <cp:lastPrinted>2014-01-14T10:22:00Z</cp:lastPrinted>
  <dcterms:created xsi:type="dcterms:W3CDTF">2014-02-07T14:08:00Z</dcterms:created>
  <dcterms:modified xsi:type="dcterms:W3CDTF">2014-02-18T15:51:00Z</dcterms:modified>
</cp:coreProperties>
</file>